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2B11" w14:textId="58734313" w:rsidR="00313C1F" w:rsidRPr="002208E0" w:rsidRDefault="00313C1F" w:rsidP="00313C1F">
      <w:pPr>
        <w:jc w:val="center"/>
        <w:rPr>
          <w:rFonts w:ascii="Broadway" w:hAnsi="Broadway"/>
          <w:b/>
          <w:sz w:val="28"/>
          <w:szCs w:val="28"/>
        </w:rPr>
      </w:pPr>
      <w:r w:rsidRPr="002208E0">
        <w:rPr>
          <w:rFonts w:asciiTheme="minorHAnsi" w:hAnsiTheme="minorHAnsi"/>
          <w:b/>
          <w:sz w:val="28"/>
          <w:szCs w:val="28"/>
        </w:rPr>
        <w:t>T</w:t>
      </w:r>
      <w:r w:rsidR="00666C1C" w:rsidRPr="002208E0">
        <w:rPr>
          <w:rFonts w:ascii="Broadway" w:hAnsi="Broadway"/>
          <w:b/>
          <w:sz w:val="28"/>
          <w:szCs w:val="28"/>
        </w:rPr>
        <w:t>a</w:t>
      </w:r>
      <w:r w:rsidRPr="002208E0">
        <w:rPr>
          <w:rFonts w:ascii="Broadway" w:hAnsi="Broadway"/>
          <w:b/>
          <w:sz w:val="28"/>
          <w:szCs w:val="28"/>
        </w:rPr>
        <w:t>ne</w:t>
      </w:r>
      <w:r w:rsidRPr="002208E0">
        <w:rPr>
          <w:b/>
          <w:sz w:val="28"/>
          <w:szCs w:val="28"/>
        </w:rPr>
        <w:t>č</w:t>
      </w:r>
      <w:r w:rsidRPr="002208E0">
        <w:rPr>
          <w:rFonts w:ascii="Broadway" w:hAnsi="Broadway"/>
          <w:b/>
          <w:sz w:val="28"/>
          <w:szCs w:val="28"/>
        </w:rPr>
        <w:t>n</w:t>
      </w:r>
      <w:r w:rsidRPr="002208E0">
        <w:rPr>
          <w:rFonts w:ascii="Broadway" w:hAnsi="Broadway" w:cs="Broadway"/>
          <w:b/>
          <w:sz w:val="28"/>
          <w:szCs w:val="28"/>
        </w:rPr>
        <w:t>í</w:t>
      </w:r>
      <w:r w:rsidR="00666C1C" w:rsidRPr="002208E0">
        <w:rPr>
          <w:rFonts w:ascii="Broadway" w:hAnsi="Broadway"/>
          <w:b/>
          <w:sz w:val="28"/>
          <w:szCs w:val="28"/>
        </w:rPr>
        <w:t xml:space="preserve"> </w:t>
      </w:r>
      <w:r w:rsidR="00CD456B">
        <w:rPr>
          <w:rFonts w:ascii="Broadway" w:hAnsi="Broadway"/>
          <w:b/>
          <w:sz w:val="28"/>
          <w:szCs w:val="28"/>
        </w:rPr>
        <w:t>–</w:t>
      </w:r>
      <w:r w:rsidR="00666C1C" w:rsidRPr="002208E0">
        <w:rPr>
          <w:rFonts w:ascii="Broadway" w:hAnsi="Broadway"/>
          <w:b/>
          <w:sz w:val="28"/>
          <w:szCs w:val="28"/>
        </w:rPr>
        <w:t xml:space="preserve"> sokolovna</w:t>
      </w:r>
      <w:r w:rsidR="00CD456B">
        <w:rPr>
          <w:rFonts w:ascii="Broadway" w:hAnsi="Broadway"/>
          <w:b/>
          <w:sz w:val="28"/>
          <w:szCs w:val="28"/>
        </w:rPr>
        <w:t xml:space="preserve"> </w:t>
      </w:r>
      <w:r w:rsidRPr="002208E0">
        <w:rPr>
          <w:rFonts w:ascii="Broadway" w:hAnsi="Broadway"/>
          <w:b/>
          <w:sz w:val="28"/>
          <w:szCs w:val="28"/>
        </w:rPr>
        <w:t>Slati</w:t>
      </w:r>
      <w:r w:rsidRPr="002208E0">
        <w:rPr>
          <w:b/>
          <w:sz w:val="28"/>
          <w:szCs w:val="28"/>
        </w:rPr>
        <w:t>ň</w:t>
      </w:r>
      <w:r w:rsidRPr="002208E0">
        <w:rPr>
          <w:rFonts w:ascii="Broadway" w:hAnsi="Broadway"/>
          <w:b/>
          <w:sz w:val="28"/>
          <w:szCs w:val="28"/>
        </w:rPr>
        <w:t>any podzim 20</w:t>
      </w:r>
      <w:r w:rsidR="002208E0" w:rsidRPr="002208E0">
        <w:rPr>
          <w:rFonts w:ascii="Broadway" w:hAnsi="Broadway"/>
          <w:b/>
          <w:sz w:val="28"/>
          <w:szCs w:val="28"/>
        </w:rPr>
        <w:t>2</w:t>
      </w:r>
      <w:r w:rsidR="008D56AE">
        <w:rPr>
          <w:rFonts w:ascii="Broadway" w:hAnsi="Broadway"/>
          <w:b/>
          <w:sz w:val="28"/>
          <w:szCs w:val="28"/>
        </w:rPr>
        <w:t>5</w:t>
      </w:r>
    </w:p>
    <w:p w14:paraId="365E0457" w14:textId="77777777" w:rsidR="00780673" w:rsidRPr="002208E0" w:rsidRDefault="00313C1F" w:rsidP="00313C1F">
      <w:pPr>
        <w:jc w:val="center"/>
        <w:rPr>
          <w:sz w:val="28"/>
          <w:szCs w:val="28"/>
        </w:rPr>
      </w:pPr>
      <w:r w:rsidRPr="002208E0">
        <w:rPr>
          <w:sz w:val="28"/>
          <w:szCs w:val="28"/>
        </w:rPr>
        <w:t xml:space="preserve"> </w:t>
      </w:r>
    </w:p>
    <w:p w14:paraId="4FD95D4A" w14:textId="77777777" w:rsidR="00A860F4" w:rsidRPr="002208E0" w:rsidRDefault="00A860F4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Vyučují</w:t>
      </w:r>
      <w:r w:rsidR="00313C1F" w:rsidRPr="002208E0">
        <w:rPr>
          <w:b/>
          <w:sz w:val="28"/>
          <w:szCs w:val="28"/>
        </w:rPr>
        <w:t xml:space="preserve">: </w:t>
      </w:r>
      <w:r w:rsidRPr="002208E0">
        <w:rPr>
          <w:b/>
          <w:sz w:val="28"/>
          <w:szCs w:val="28"/>
        </w:rPr>
        <w:tab/>
      </w:r>
      <w:r w:rsidR="006221B4">
        <w:rPr>
          <w:b/>
          <w:color w:val="538135"/>
          <w:sz w:val="28"/>
          <w:szCs w:val="28"/>
        </w:rPr>
        <w:t>Štěpánka Ch</w:t>
      </w:r>
      <w:r w:rsidR="000E243B">
        <w:rPr>
          <w:b/>
          <w:color w:val="538135"/>
          <w:sz w:val="28"/>
          <w:szCs w:val="28"/>
        </w:rPr>
        <w:t>va</w:t>
      </w:r>
      <w:r w:rsidR="006221B4">
        <w:rPr>
          <w:b/>
          <w:color w:val="538135"/>
          <w:sz w:val="28"/>
          <w:szCs w:val="28"/>
        </w:rPr>
        <w:t>steková a</w:t>
      </w:r>
      <w:r w:rsidR="000E243B">
        <w:rPr>
          <w:b/>
          <w:color w:val="538135"/>
          <w:sz w:val="28"/>
          <w:szCs w:val="28"/>
        </w:rPr>
        <w:t xml:space="preserve"> Petr Kohoutek</w:t>
      </w:r>
    </w:p>
    <w:p w14:paraId="60DCB7FF" w14:textId="77777777" w:rsidR="00313C1F" w:rsidRPr="002208E0" w:rsidRDefault="00A860F4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Místo konání:</w:t>
      </w:r>
      <w:r w:rsidRPr="002208E0">
        <w:rPr>
          <w:sz w:val="28"/>
          <w:szCs w:val="28"/>
        </w:rPr>
        <w:t xml:space="preserve"> </w:t>
      </w:r>
      <w:r w:rsidRPr="002208E0">
        <w:rPr>
          <w:sz w:val="28"/>
          <w:szCs w:val="28"/>
        </w:rPr>
        <w:tab/>
        <w:t>Sokolovna Slatiňany, Tyršova 431, Slatiňany</w:t>
      </w:r>
    </w:p>
    <w:p w14:paraId="0E8BA2DB" w14:textId="77777777" w:rsidR="00A860F4" w:rsidRDefault="00A860F4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Počet lekcí:</w:t>
      </w:r>
      <w:r w:rsidRPr="002208E0">
        <w:rPr>
          <w:sz w:val="28"/>
          <w:szCs w:val="28"/>
        </w:rPr>
        <w:tab/>
        <w:t>10 základních lekcí, 2 prodloužené lekce, 1 závěrečný ples</w:t>
      </w:r>
      <w:r w:rsidR="006221B4">
        <w:rPr>
          <w:sz w:val="28"/>
          <w:szCs w:val="28"/>
        </w:rPr>
        <w:t xml:space="preserve"> (</w:t>
      </w:r>
      <w:r w:rsidRPr="002208E0">
        <w:rPr>
          <w:sz w:val="28"/>
          <w:szCs w:val="28"/>
        </w:rPr>
        <w:t>Věneček) za hudebního doprovodu skupiny</w:t>
      </w:r>
    </w:p>
    <w:p w14:paraId="1DF370A5" w14:textId="77777777" w:rsidR="002208E0" w:rsidRDefault="002208E0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>Cena:</w:t>
      </w:r>
      <w:r>
        <w:rPr>
          <w:sz w:val="28"/>
          <w:szCs w:val="28"/>
        </w:rPr>
        <w:tab/>
      </w:r>
      <w:r w:rsidR="003251B1" w:rsidRPr="002C30CC">
        <w:rPr>
          <w:b/>
          <w:bCs/>
          <w:color w:val="FF0000"/>
          <w:sz w:val="28"/>
          <w:szCs w:val="28"/>
        </w:rPr>
        <w:t xml:space="preserve">2 300,- </w:t>
      </w:r>
      <w:r w:rsidRPr="002C30CC">
        <w:rPr>
          <w:b/>
          <w:bCs/>
          <w:color w:val="FF0000"/>
          <w:sz w:val="28"/>
          <w:szCs w:val="28"/>
        </w:rPr>
        <w:t>Kč</w:t>
      </w:r>
      <w:r>
        <w:rPr>
          <w:sz w:val="28"/>
          <w:szCs w:val="28"/>
        </w:rPr>
        <w:t>/1 účastník kurzu</w:t>
      </w:r>
    </w:p>
    <w:p w14:paraId="1F352F8D" w14:textId="4E1CBA3A" w:rsidR="0065563A" w:rsidRDefault="0065563A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6221B4">
        <w:rPr>
          <w:sz w:val="28"/>
          <w:szCs w:val="28"/>
        </w:rPr>
        <w:t>K</w:t>
      </w:r>
      <w:r w:rsidRPr="00192730">
        <w:rPr>
          <w:sz w:val="28"/>
          <w:szCs w:val="28"/>
        </w:rPr>
        <w:t xml:space="preserve">urzovné </w:t>
      </w:r>
      <w:r>
        <w:rPr>
          <w:sz w:val="28"/>
          <w:szCs w:val="28"/>
        </w:rPr>
        <w:t>se platí převodem na účet 2201685105</w:t>
      </w:r>
      <w:r w:rsidR="00D61FDB">
        <w:rPr>
          <w:sz w:val="28"/>
          <w:szCs w:val="28"/>
        </w:rPr>
        <w:t>/2010</w:t>
      </w:r>
      <w:r>
        <w:rPr>
          <w:sz w:val="28"/>
          <w:szCs w:val="28"/>
        </w:rPr>
        <w:t xml:space="preserve"> do 3</w:t>
      </w:r>
      <w:r w:rsidR="001522E2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1522E2">
        <w:rPr>
          <w:sz w:val="28"/>
          <w:szCs w:val="28"/>
        </w:rPr>
        <w:t>6</w:t>
      </w:r>
      <w:r>
        <w:rPr>
          <w:sz w:val="28"/>
          <w:szCs w:val="28"/>
        </w:rPr>
        <w:t>.202</w:t>
      </w:r>
      <w:r w:rsidR="008D56AE">
        <w:rPr>
          <w:sz w:val="28"/>
          <w:szCs w:val="28"/>
        </w:rPr>
        <w:t>5</w:t>
      </w:r>
    </w:p>
    <w:p w14:paraId="566E043F" w14:textId="06A3BD2E" w:rsidR="0065563A" w:rsidRDefault="0065563A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ab/>
        <w:t>(</w:t>
      </w:r>
      <w:r w:rsidRPr="002C30CC">
        <w:rPr>
          <w:sz w:val="22"/>
          <w:szCs w:val="22"/>
        </w:rPr>
        <w:t>do poznámky pro příjemce uvést jméno nebo jména, za které účastníky je</w:t>
      </w:r>
      <w:r w:rsidR="002C30CC">
        <w:rPr>
          <w:sz w:val="22"/>
          <w:szCs w:val="22"/>
        </w:rPr>
        <w:t xml:space="preserve"> </w:t>
      </w:r>
      <w:r w:rsidRPr="002C30CC">
        <w:rPr>
          <w:sz w:val="22"/>
          <w:szCs w:val="22"/>
        </w:rPr>
        <w:t>platba hrazena</w:t>
      </w:r>
      <w:r>
        <w:rPr>
          <w:sz w:val="28"/>
          <w:szCs w:val="28"/>
        </w:rPr>
        <w:t>)</w:t>
      </w:r>
    </w:p>
    <w:p w14:paraId="55A5BE6D" w14:textId="1F9E63EF" w:rsidR="002208E0" w:rsidRPr="00053C5B" w:rsidRDefault="002208E0" w:rsidP="00053C5B">
      <w:pPr>
        <w:tabs>
          <w:tab w:val="left" w:pos="2268"/>
        </w:tabs>
        <w:jc w:val="both"/>
        <w:rPr>
          <w:sz w:val="26"/>
          <w:szCs w:val="26"/>
        </w:rPr>
      </w:pPr>
    </w:p>
    <w:p w14:paraId="4A68224E" w14:textId="2BED3817" w:rsidR="00053C5B" w:rsidRPr="00053C5B" w:rsidRDefault="00053C5B" w:rsidP="00053C5B">
      <w:pPr>
        <w:tabs>
          <w:tab w:val="left" w:pos="2268"/>
        </w:tabs>
        <w:jc w:val="both"/>
        <w:rPr>
          <w:sz w:val="26"/>
          <w:szCs w:val="26"/>
        </w:rPr>
      </w:pPr>
      <w:r w:rsidRPr="00053C5B">
        <w:rPr>
          <w:b/>
          <w:bCs/>
          <w:color w:val="202124"/>
          <w:sz w:val="26"/>
          <w:szCs w:val="26"/>
          <w:shd w:val="clear" w:color="auto" w:fill="FFFFFF"/>
        </w:rPr>
        <w:t>Přihlašování</w:t>
      </w:r>
      <w:r>
        <w:rPr>
          <w:color w:val="202124"/>
          <w:sz w:val="26"/>
          <w:szCs w:val="26"/>
          <w:shd w:val="clear" w:color="auto" w:fill="FFFFFF"/>
        </w:rPr>
        <w:t xml:space="preserve">: </w:t>
      </w:r>
      <w:r w:rsidRPr="00053C5B">
        <w:rPr>
          <w:color w:val="202124"/>
          <w:sz w:val="26"/>
          <w:szCs w:val="26"/>
          <w:shd w:val="clear" w:color="auto" w:fill="FFFFFF"/>
        </w:rPr>
        <w:t>Přihlášení celých párů je upřednostněno. Vyplňuje se vždy celý pár najednou a takto přihlášený pár bude automaticky zařazen mezi účastníky kurzu. Pokud je formulář použit pro přihlášení pouze jednoho z páru, bude účastník/ice zařazen/a jako náhradník. Pokud bude možné z náhradníků vytvořit celý pár, budou zařazeni mezi účastníky kurzu a o tomto budou informováni mailem</w:t>
      </w:r>
      <w:r>
        <w:rPr>
          <w:color w:val="202124"/>
          <w:sz w:val="26"/>
          <w:szCs w:val="26"/>
          <w:shd w:val="clear" w:color="auto" w:fill="FFFFFF"/>
        </w:rPr>
        <w:t>.</w:t>
      </w:r>
    </w:p>
    <w:p w14:paraId="759D24C0" w14:textId="77777777" w:rsidR="00C661B9" w:rsidRDefault="00C661B9" w:rsidP="00053C5B">
      <w:pPr>
        <w:tabs>
          <w:tab w:val="left" w:pos="2268"/>
        </w:tabs>
        <w:jc w:val="both"/>
        <w:rPr>
          <w:sz w:val="26"/>
          <w:szCs w:val="26"/>
        </w:rPr>
      </w:pPr>
      <w:r>
        <w:rPr>
          <w:sz w:val="26"/>
          <w:szCs w:val="26"/>
        </w:rPr>
        <w:t>Formulář pro přihlášení:</w:t>
      </w:r>
    </w:p>
    <w:p w14:paraId="76A8912D" w14:textId="2897D310" w:rsidR="00053C5B" w:rsidRPr="00053C5B" w:rsidRDefault="00C661B9" w:rsidP="00053C5B">
      <w:pPr>
        <w:tabs>
          <w:tab w:val="left" w:pos="2268"/>
        </w:tabs>
        <w:jc w:val="both"/>
        <w:rPr>
          <w:sz w:val="26"/>
          <w:szCs w:val="26"/>
        </w:rPr>
      </w:pPr>
      <w:hyperlink r:id="rId8" w:history="1">
        <w:r w:rsidRPr="00A64B88">
          <w:rPr>
            <w:rStyle w:val="Hypertextovodkaz"/>
            <w:sz w:val="26"/>
            <w:szCs w:val="26"/>
          </w:rPr>
          <w:t>https://docs.google.com/forms/d/e/1FAIpQLSfeCDczZcf-9DSc7GggPeMRFBihVNPVS5qWJCVEp9qgo-Uygg/viewform?usp=header</w:t>
        </w:r>
      </w:hyperlink>
    </w:p>
    <w:p w14:paraId="2B8CD61C" w14:textId="77777777" w:rsidR="00053C5B" w:rsidRPr="00053C5B" w:rsidRDefault="00053C5B" w:rsidP="00053C5B">
      <w:pPr>
        <w:tabs>
          <w:tab w:val="left" w:pos="2268"/>
        </w:tabs>
        <w:jc w:val="both"/>
        <w:rPr>
          <w:sz w:val="26"/>
          <w:szCs w:val="26"/>
        </w:rPr>
      </w:pPr>
    </w:p>
    <w:p w14:paraId="528737C2" w14:textId="77777777" w:rsidR="00313C1F" w:rsidRPr="002208E0" w:rsidRDefault="00313C1F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  <w:u w:val="single"/>
        </w:rPr>
        <w:t>Rozpis lekcí</w:t>
      </w:r>
      <w:r w:rsidR="00C02834" w:rsidRPr="002208E0">
        <w:rPr>
          <w:b/>
          <w:sz w:val="28"/>
          <w:szCs w:val="28"/>
          <w:u w:val="single"/>
        </w:rPr>
        <w:t>:</w:t>
      </w:r>
    </w:p>
    <w:p w14:paraId="2872F75A" w14:textId="5EA81D6E" w:rsidR="00313C1F" w:rsidRPr="002208E0" w:rsidRDefault="008D56AE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>5</w:t>
      </w:r>
      <w:r w:rsidR="00C02834" w:rsidRPr="002208E0">
        <w:rPr>
          <w:sz w:val="28"/>
          <w:szCs w:val="28"/>
        </w:rPr>
        <w:t xml:space="preserve">. </w:t>
      </w:r>
      <w:r w:rsidR="00313C1F" w:rsidRPr="002208E0">
        <w:rPr>
          <w:sz w:val="28"/>
          <w:szCs w:val="28"/>
        </w:rPr>
        <w:t>září zahájení</w:t>
      </w:r>
      <w:r w:rsidR="003C15DA">
        <w:rPr>
          <w:sz w:val="28"/>
          <w:szCs w:val="28"/>
        </w:rPr>
        <w:t>,</w:t>
      </w:r>
      <w:r w:rsidR="002208E0">
        <w:rPr>
          <w:sz w:val="28"/>
          <w:szCs w:val="28"/>
        </w:rPr>
        <w:t xml:space="preserve"> </w:t>
      </w:r>
      <w:r w:rsidR="002910B7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="00313C1F" w:rsidRPr="002208E0">
        <w:rPr>
          <w:sz w:val="28"/>
          <w:szCs w:val="28"/>
        </w:rPr>
        <w:t>.</w:t>
      </w:r>
      <w:r w:rsidR="00CA2C88" w:rsidRPr="002208E0">
        <w:rPr>
          <w:sz w:val="28"/>
          <w:szCs w:val="28"/>
        </w:rPr>
        <w:t xml:space="preserve"> </w:t>
      </w:r>
      <w:r w:rsidR="00313C1F" w:rsidRPr="002208E0">
        <w:rPr>
          <w:sz w:val="28"/>
          <w:szCs w:val="28"/>
        </w:rPr>
        <w:t xml:space="preserve">září, </w:t>
      </w:r>
      <w:r>
        <w:rPr>
          <w:sz w:val="28"/>
          <w:szCs w:val="28"/>
        </w:rPr>
        <w:t>19</w:t>
      </w:r>
      <w:r w:rsidR="00313C1F" w:rsidRPr="002208E0">
        <w:rPr>
          <w:sz w:val="28"/>
          <w:szCs w:val="28"/>
        </w:rPr>
        <w:t xml:space="preserve">. září, </w:t>
      </w:r>
      <w:r w:rsidR="006221B4">
        <w:rPr>
          <w:sz w:val="28"/>
          <w:szCs w:val="28"/>
        </w:rPr>
        <w:t>2</w:t>
      </w:r>
      <w:r>
        <w:rPr>
          <w:sz w:val="28"/>
          <w:szCs w:val="28"/>
        </w:rPr>
        <w:t>6</w:t>
      </w:r>
      <w:r w:rsidR="002208E0" w:rsidRPr="002208E0">
        <w:rPr>
          <w:sz w:val="28"/>
          <w:szCs w:val="28"/>
        </w:rPr>
        <w:t xml:space="preserve">. září, </w:t>
      </w:r>
    </w:p>
    <w:p w14:paraId="5D88046C" w14:textId="61E78F7F" w:rsidR="006221B4" w:rsidRDefault="008D56AE" w:rsidP="006221B4">
      <w:pPr>
        <w:tabs>
          <w:tab w:val="left" w:pos="226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313C1F" w:rsidRPr="002208E0">
        <w:rPr>
          <w:b/>
          <w:sz w:val="28"/>
          <w:szCs w:val="28"/>
        </w:rPr>
        <w:t>. října</w:t>
      </w:r>
      <w:r w:rsidR="00BF70FA" w:rsidRPr="002208E0">
        <w:rPr>
          <w:b/>
          <w:sz w:val="28"/>
          <w:szCs w:val="28"/>
        </w:rPr>
        <w:t xml:space="preserve"> – prodloužená</w:t>
      </w:r>
      <w:r w:rsidR="002208E0" w:rsidRPr="002208E0">
        <w:rPr>
          <w:b/>
          <w:sz w:val="28"/>
          <w:szCs w:val="28"/>
        </w:rPr>
        <w:t>,</w:t>
      </w:r>
      <w:r w:rsidR="002208E0">
        <w:rPr>
          <w:b/>
          <w:sz w:val="28"/>
          <w:szCs w:val="28"/>
        </w:rPr>
        <w:t xml:space="preserve"> </w:t>
      </w:r>
    </w:p>
    <w:p w14:paraId="461E7D13" w14:textId="0BE067AB" w:rsidR="000F2676" w:rsidRDefault="00D10C79" w:rsidP="006221B4">
      <w:pPr>
        <w:tabs>
          <w:tab w:val="left" w:pos="2268"/>
        </w:tabs>
        <w:rPr>
          <w:sz w:val="28"/>
          <w:szCs w:val="28"/>
        </w:rPr>
      </w:pPr>
      <w:r w:rsidRPr="006221B4">
        <w:rPr>
          <w:bCs/>
          <w:sz w:val="28"/>
          <w:szCs w:val="28"/>
        </w:rPr>
        <w:t>1</w:t>
      </w:r>
      <w:r w:rsidR="008D56AE">
        <w:rPr>
          <w:bCs/>
          <w:sz w:val="28"/>
          <w:szCs w:val="28"/>
        </w:rPr>
        <w:t>0</w:t>
      </w:r>
      <w:r w:rsidR="002208E0" w:rsidRPr="006221B4">
        <w:rPr>
          <w:bCs/>
          <w:sz w:val="28"/>
          <w:szCs w:val="28"/>
        </w:rPr>
        <w:t>. října</w:t>
      </w:r>
      <w:r w:rsidR="002208E0" w:rsidRPr="002208E0">
        <w:rPr>
          <w:sz w:val="28"/>
          <w:szCs w:val="28"/>
        </w:rPr>
        <w:t xml:space="preserve">, </w:t>
      </w:r>
      <w:r w:rsidR="006221B4">
        <w:rPr>
          <w:sz w:val="28"/>
          <w:szCs w:val="28"/>
        </w:rPr>
        <w:t>1</w:t>
      </w:r>
      <w:r w:rsidR="008D56AE">
        <w:rPr>
          <w:sz w:val="28"/>
          <w:szCs w:val="28"/>
        </w:rPr>
        <w:t>7</w:t>
      </w:r>
      <w:r w:rsidR="002208E0" w:rsidRPr="002208E0">
        <w:rPr>
          <w:sz w:val="28"/>
          <w:szCs w:val="28"/>
        </w:rPr>
        <w:t xml:space="preserve">. října, </w:t>
      </w:r>
      <w:r w:rsidR="006221B4">
        <w:rPr>
          <w:sz w:val="28"/>
          <w:szCs w:val="28"/>
        </w:rPr>
        <w:t>2</w:t>
      </w:r>
      <w:r w:rsidR="008D56AE">
        <w:rPr>
          <w:sz w:val="28"/>
          <w:szCs w:val="28"/>
        </w:rPr>
        <w:t>4</w:t>
      </w:r>
      <w:r w:rsidR="002208E0" w:rsidRPr="002208E0">
        <w:rPr>
          <w:sz w:val="28"/>
          <w:szCs w:val="28"/>
        </w:rPr>
        <w:t xml:space="preserve">. </w:t>
      </w:r>
      <w:r w:rsidR="002208E0" w:rsidRPr="006221B4">
        <w:rPr>
          <w:sz w:val="28"/>
          <w:szCs w:val="28"/>
        </w:rPr>
        <w:t>října,</w:t>
      </w:r>
      <w:r w:rsidR="00FB651F" w:rsidRPr="006221B4">
        <w:rPr>
          <w:sz w:val="28"/>
          <w:szCs w:val="28"/>
        </w:rPr>
        <w:t xml:space="preserve"> </w:t>
      </w:r>
      <w:r w:rsidR="008D56AE">
        <w:rPr>
          <w:sz w:val="28"/>
          <w:szCs w:val="28"/>
        </w:rPr>
        <w:t>3</w:t>
      </w:r>
      <w:r w:rsidR="006221B4" w:rsidRPr="006221B4">
        <w:rPr>
          <w:sz w:val="28"/>
          <w:szCs w:val="28"/>
        </w:rPr>
        <w:t>1</w:t>
      </w:r>
      <w:r w:rsidR="00313C1F" w:rsidRPr="006221B4">
        <w:rPr>
          <w:sz w:val="28"/>
          <w:szCs w:val="28"/>
        </w:rPr>
        <w:t xml:space="preserve">. </w:t>
      </w:r>
      <w:r w:rsidR="008D56AE">
        <w:rPr>
          <w:sz w:val="28"/>
          <w:szCs w:val="28"/>
        </w:rPr>
        <w:t>října</w:t>
      </w:r>
      <w:r>
        <w:rPr>
          <w:sz w:val="28"/>
          <w:szCs w:val="28"/>
        </w:rPr>
        <w:t>,</w:t>
      </w:r>
    </w:p>
    <w:p w14:paraId="1AB11394" w14:textId="03A5E257" w:rsidR="006221B4" w:rsidRDefault="008D56AE" w:rsidP="006221B4">
      <w:pPr>
        <w:tabs>
          <w:tab w:val="left" w:pos="2268"/>
        </w:tabs>
        <w:rPr>
          <w:sz w:val="28"/>
          <w:szCs w:val="28"/>
        </w:rPr>
      </w:pPr>
      <w:r>
        <w:rPr>
          <w:b/>
          <w:sz w:val="28"/>
          <w:szCs w:val="28"/>
        </w:rPr>
        <w:t>7</w:t>
      </w:r>
      <w:r w:rsidR="00313C1F" w:rsidRPr="002208E0">
        <w:rPr>
          <w:b/>
          <w:sz w:val="28"/>
          <w:szCs w:val="28"/>
        </w:rPr>
        <w:t>. listopadu</w:t>
      </w:r>
      <w:r w:rsidR="00BF70FA" w:rsidRPr="002208E0">
        <w:rPr>
          <w:b/>
          <w:sz w:val="28"/>
          <w:szCs w:val="28"/>
        </w:rPr>
        <w:t xml:space="preserve"> </w:t>
      </w:r>
      <w:r w:rsidR="00CD456B">
        <w:rPr>
          <w:b/>
          <w:sz w:val="28"/>
          <w:szCs w:val="28"/>
        </w:rPr>
        <w:t>–</w:t>
      </w:r>
      <w:r w:rsidR="00BF70FA" w:rsidRPr="002208E0">
        <w:rPr>
          <w:b/>
          <w:sz w:val="28"/>
          <w:szCs w:val="28"/>
        </w:rPr>
        <w:t xml:space="preserve"> prodloužená</w:t>
      </w:r>
      <w:r w:rsidR="00313C1F" w:rsidRPr="002208E0">
        <w:rPr>
          <w:sz w:val="28"/>
          <w:szCs w:val="28"/>
        </w:rPr>
        <w:t xml:space="preserve">, </w:t>
      </w:r>
    </w:p>
    <w:p w14:paraId="1648C7CB" w14:textId="2BAE5564" w:rsidR="00313C1F" w:rsidRPr="002208E0" w:rsidRDefault="000F2676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>1</w:t>
      </w:r>
      <w:r w:rsidR="008D56AE">
        <w:rPr>
          <w:sz w:val="28"/>
          <w:szCs w:val="28"/>
        </w:rPr>
        <w:t>4</w:t>
      </w:r>
      <w:r w:rsidR="00313C1F" w:rsidRPr="002208E0">
        <w:rPr>
          <w:sz w:val="28"/>
          <w:szCs w:val="28"/>
        </w:rPr>
        <w:t xml:space="preserve">. listopadu, </w:t>
      </w:r>
      <w:r w:rsidR="001B6536">
        <w:rPr>
          <w:sz w:val="28"/>
          <w:szCs w:val="28"/>
        </w:rPr>
        <w:t>2</w:t>
      </w:r>
      <w:r w:rsidR="008D56AE">
        <w:rPr>
          <w:sz w:val="28"/>
          <w:szCs w:val="28"/>
        </w:rPr>
        <w:t>1</w:t>
      </w:r>
      <w:r w:rsidR="00313C1F" w:rsidRPr="002208E0">
        <w:rPr>
          <w:sz w:val="28"/>
          <w:szCs w:val="28"/>
        </w:rPr>
        <w:t xml:space="preserve">. </w:t>
      </w:r>
      <w:r w:rsidR="002208E0" w:rsidRPr="002208E0">
        <w:rPr>
          <w:sz w:val="28"/>
          <w:szCs w:val="28"/>
        </w:rPr>
        <w:t>l</w:t>
      </w:r>
      <w:r w:rsidR="00BF70FA" w:rsidRPr="002208E0">
        <w:rPr>
          <w:sz w:val="28"/>
          <w:szCs w:val="28"/>
        </w:rPr>
        <w:t>istopadu</w:t>
      </w:r>
      <w:r w:rsidR="002208E0" w:rsidRPr="002208E0">
        <w:rPr>
          <w:sz w:val="28"/>
          <w:szCs w:val="28"/>
        </w:rPr>
        <w:t>,</w:t>
      </w:r>
    </w:p>
    <w:p w14:paraId="012584FA" w14:textId="7DF26831" w:rsidR="00313C1F" w:rsidRPr="002208E0" w:rsidRDefault="006221B4" w:rsidP="006221B4">
      <w:pPr>
        <w:tabs>
          <w:tab w:val="left" w:pos="226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8D56AE">
        <w:rPr>
          <w:b/>
          <w:sz w:val="28"/>
          <w:szCs w:val="28"/>
        </w:rPr>
        <w:t>8</w:t>
      </w:r>
      <w:r w:rsidR="00313C1F" w:rsidRPr="002208E0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listopadu</w:t>
      </w:r>
      <w:r w:rsidR="00313C1F" w:rsidRPr="002208E0">
        <w:rPr>
          <w:b/>
          <w:sz w:val="28"/>
          <w:szCs w:val="28"/>
        </w:rPr>
        <w:t xml:space="preserve"> – závěrečný ples VĚNEČEK</w:t>
      </w:r>
    </w:p>
    <w:p w14:paraId="176B1036" w14:textId="77777777" w:rsidR="006221B4" w:rsidRDefault="006221B4" w:rsidP="006221B4">
      <w:pPr>
        <w:tabs>
          <w:tab w:val="left" w:pos="2268"/>
        </w:tabs>
        <w:rPr>
          <w:bCs/>
          <w:sz w:val="28"/>
          <w:szCs w:val="28"/>
        </w:rPr>
      </w:pPr>
    </w:p>
    <w:p w14:paraId="0159B39A" w14:textId="77777777" w:rsidR="00F81CEB" w:rsidRPr="002208E0" w:rsidRDefault="00F81CEB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Délka lekce:</w:t>
      </w:r>
      <w:r w:rsidRPr="002208E0">
        <w:rPr>
          <w:sz w:val="28"/>
          <w:szCs w:val="28"/>
        </w:rPr>
        <w:t xml:space="preserve"> 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od 19.00 do 21.30 hod (15 min. přestávka)</w:t>
      </w:r>
    </w:p>
    <w:p w14:paraId="694BBA9A" w14:textId="77777777" w:rsidR="00F81CEB" w:rsidRPr="002208E0" w:rsidRDefault="00F81CEB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      </w:t>
      </w:r>
      <w:r w:rsidRPr="002208E0">
        <w:rPr>
          <w:sz w:val="28"/>
          <w:szCs w:val="28"/>
        </w:rPr>
        <w:tab/>
        <w:t xml:space="preserve">od 19.00 do 22.30 hod. (2x 15 min. přestávka) </w:t>
      </w:r>
      <w:r w:rsidR="00CA2C88" w:rsidRPr="002208E0">
        <w:rPr>
          <w:sz w:val="28"/>
          <w:szCs w:val="28"/>
        </w:rPr>
        <w:t>–</w:t>
      </w:r>
      <w:r w:rsidRPr="002208E0">
        <w:rPr>
          <w:sz w:val="28"/>
          <w:szCs w:val="28"/>
        </w:rPr>
        <w:t xml:space="preserve"> prodloužená</w:t>
      </w:r>
    </w:p>
    <w:p w14:paraId="1942891E" w14:textId="77777777" w:rsidR="00CA2C88" w:rsidRPr="002208E0" w:rsidRDefault="00CA2C88" w:rsidP="006221B4">
      <w:pPr>
        <w:tabs>
          <w:tab w:val="left" w:pos="2268"/>
        </w:tabs>
        <w:rPr>
          <w:sz w:val="28"/>
          <w:szCs w:val="28"/>
        </w:rPr>
      </w:pPr>
    </w:p>
    <w:p w14:paraId="2892FF18" w14:textId="77777777" w:rsidR="00CA2C88" w:rsidRPr="002208E0" w:rsidRDefault="00CA2C88" w:rsidP="00F81CEB">
      <w:pPr>
        <w:rPr>
          <w:sz w:val="28"/>
          <w:szCs w:val="28"/>
        </w:rPr>
      </w:pPr>
    </w:p>
    <w:p w14:paraId="2A51023A" w14:textId="77777777" w:rsidR="00313C1F" w:rsidRPr="002208E0" w:rsidRDefault="00313C1F" w:rsidP="00CA2C88">
      <w:pPr>
        <w:jc w:val="center"/>
        <w:rPr>
          <w:b/>
          <w:sz w:val="28"/>
          <w:szCs w:val="28"/>
          <w:u w:val="single"/>
        </w:rPr>
      </w:pPr>
      <w:r w:rsidRPr="002208E0">
        <w:rPr>
          <w:b/>
          <w:sz w:val="28"/>
          <w:szCs w:val="28"/>
          <w:u w:val="single"/>
        </w:rPr>
        <w:t>Oblečení v lekcích:</w:t>
      </w:r>
    </w:p>
    <w:p w14:paraId="00CF41FE" w14:textId="77777777" w:rsidR="00313C1F" w:rsidRPr="002208E0" w:rsidRDefault="00FF3D4C" w:rsidP="006221B4">
      <w:pPr>
        <w:tabs>
          <w:tab w:val="left" w:pos="1134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Chlapci</w:t>
      </w:r>
      <w:r w:rsidR="00F81CEB" w:rsidRPr="002208E0">
        <w:rPr>
          <w:sz w:val="28"/>
          <w:szCs w:val="28"/>
        </w:rPr>
        <w:t xml:space="preserve"> </w:t>
      </w:r>
      <w:r w:rsidR="006221B4">
        <w:rPr>
          <w:sz w:val="28"/>
          <w:szCs w:val="28"/>
        </w:rPr>
        <w:tab/>
        <w:t xml:space="preserve">- </w:t>
      </w:r>
      <w:r w:rsidR="00313C1F" w:rsidRPr="002208E0">
        <w:rPr>
          <w:sz w:val="28"/>
          <w:szCs w:val="28"/>
        </w:rPr>
        <w:t>společenský</w:t>
      </w:r>
      <w:r w:rsidR="00CD456B">
        <w:rPr>
          <w:sz w:val="28"/>
          <w:szCs w:val="28"/>
        </w:rPr>
        <w:t xml:space="preserve"> </w:t>
      </w:r>
      <w:r w:rsidR="00313C1F" w:rsidRPr="002208E0">
        <w:rPr>
          <w:sz w:val="28"/>
          <w:szCs w:val="28"/>
        </w:rPr>
        <w:t>oblek,</w:t>
      </w:r>
      <w:r w:rsidRPr="002208E0">
        <w:rPr>
          <w:sz w:val="28"/>
          <w:szCs w:val="28"/>
        </w:rPr>
        <w:t xml:space="preserve"> tmavé vysoké ponožky, společenská košile,</w:t>
      </w:r>
      <w:r w:rsidR="00313C1F" w:rsidRPr="002208E0">
        <w:rPr>
          <w:sz w:val="28"/>
          <w:szCs w:val="28"/>
        </w:rPr>
        <w:t xml:space="preserve"> kravata</w:t>
      </w:r>
      <w:r w:rsidRPr="002208E0">
        <w:rPr>
          <w:sz w:val="28"/>
          <w:szCs w:val="28"/>
        </w:rPr>
        <w:t xml:space="preserve"> nebo </w:t>
      </w:r>
      <w:r w:rsidR="00313C1F" w:rsidRPr="002208E0">
        <w:rPr>
          <w:sz w:val="28"/>
          <w:szCs w:val="28"/>
        </w:rPr>
        <w:t xml:space="preserve">motýlek, </w:t>
      </w:r>
      <w:r w:rsidRPr="002208E0">
        <w:rPr>
          <w:sz w:val="28"/>
          <w:szCs w:val="28"/>
        </w:rPr>
        <w:t>tmavá společenská obuv,</w:t>
      </w:r>
      <w:r w:rsidR="00313C1F" w:rsidRPr="002208E0">
        <w:rPr>
          <w:sz w:val="28"/>
          <w:szCs w:val="28"/>
        </w:rPr>
        <w:t xml:space="preserve"> bílé rukavičky</w:t>
      </w:r>
    </w:p>
    <w:p w14:paraId="2A23555D" w14:textId="77777777" w:rsidR="00313C1F" w:rsidRDefault="00FF3D4C" w:rsidP="006221B4">
      <w:pPr>
        <w:tabs>
          <w:tab w:val="left" w:pos="1134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Dívky</w:t>
      </w:r>
      <w:r w:rsidR="00F81CEB" w:rsidRPr="002208E0">
        <w:rPr>
          <w:sz w:val="28"/>
          <w:szCs w:val="28"/>
        </w:rPr>
        <w:t xml:space="preserve"> </w:t>
      </w:r>
      <w:r w:rsidR="006221B4">
        <w:rPr>
          <w:sz w:val="28"/>
          <w:szCs w:val="28"/>
        </w:rPr>
        <w:tab/>
        <w:t xml:space="preserve">- </w:t>
      </w:r>
      <w:r w:rsidR="00313C1F" w:rsidRPr="002208E0">
        <w:rPr>
          <w:sz w:val="28"/>
          <w:szCs w:val="28"/>
        </w:rPr>
        <w:t>společenské šaty a sukně</w:t>
      </w:r>
      <w:r w:rsidRPr="002208E0">
        <w:rPr>
          <w:sz w:val="28"/>
          <w:szCs w:val="28"/>
        </w:rPr>
        <w:t>, společenské</w:t>
      </w:r>
      <w:r w:rsidR="00313C1F" w:rsidRPr="002208E0">
        <w:rPr>
          <w:sz w:val="28"/>
          <w:szCs w:val="28"/>
        </w:rPr>
        <w:t xml:space="preserve"> halenky,</w:t>
      </w:r>
      <w:r w:rsidRPr="002208E0">
        <w:rPr>
          <w:sz w:val="28"/>
          <w:szCs w:val="28"/>
        </w:rPr>
        <w:t xml:space="preserve"> společenské kalhoty,</w:t>
      </w:r>
      <w:r w:rsidR="00313C1F" w:rsidRPr="002208E0">
        <w:rPr>
          <w:sz w:val="28"/>
          <w:szCs w:val="28"/>
        </w:rPr>
        <w:t xml:space="preserve"> taneční obuv na </w:t>
      </w:r>
      <w:r w:rsidRPr="002208E0">
        <w:rPr>
          <w:sz w:val="28"/>
          <w:szCs w:val="28"/>
        </w:rPr>
        <w:t xml:space="preserve">menším </w:t>
      </w:r>
      <w:r w:rsidR="00313C1F" w:rsidRPr="002208E0">
        <w:rPr>
          <w:sz w:val="28"/>
          <w:szCs w:val="28"/>
        </w:rPr>
        <w:t>podpatku</w:t>
      </w:r>
      <w:r w:rsidR="00F81CEB" w:rsidRPr="002208E0">
        <w:rPr>
          <w:sz w:val="28"/>
          <w:szCs w:val="28"/>
        </w:rPr>
        <w:t xml:space="preserve"> </w:t>
      </w:r>
      <w:r w:rsidR="00313C1F" w:rsidRPr="002208E0">
        <w:rPr>
          <w:sz w:val="28"/>
          <w:szCs w:val="28"/>
        </w:rPr>
        <w:t>(ne baleríny)</w:t>
      </w:r>
      <w:r w:rsidR="00FB651F" w:rsidRPr="002208E0">
        <w:rPr>
          <w:sz w:val="28"/>
          <w:szCs w:val="28"/>
        </w:rPr>
        <w:t>, na Věneček dlouhé šaty světlé barvy</w:t>
      </w:r>
    </w:p>
    <w:p w14:paraId="288E8B15" w14:textId="77777777" w:rsidR="006221B4" w:rsidRPr="002208E0" w:rsidRDefault="006221B4" w:rsidP="006221B4">
      <w:pPr>
        <w:tabs>
          <w:tab w:val="left" w:pos="1134"/>
        </w:tabs>
        <w:rPr>
          <w:sz w:val="28"/>
          <w:szCs w:val="28"/>
        </w:rPr>
      </w:pPr>
    </w:p>
    <w:p w14:paraId="7F7A6FBE" w14:textId="77777777" w:rsidR="00F81CEB" w:rsidRPr="002208E0" w:rsidRDefault="00F81CEB" w:rsidP="006221B4">
      <w:pPr>
        <w:tabs>
          <w:tab w:val="left" w:pos="1843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Diváci</w:t>
      </w:r>
      <w:r w:rsidRPr="002208E0">
        <w:rPr>
          <w:sz w:val="28"/>
          <w:szCs w:val="28"/>
        </w:rPr>
        <w:t xml:space="preserve"> </w:t>
      </w:r>
      <w:r w:rsidR="00CD456B">
        <w:rPr>
          <w:sz w:val="28"/>
          <w:szCs w:val="28"/>
        </w:rPr>
        <w:t>–</w:t>
      </w:r>
      <w:r w:rsidR="008A3AD1" w:rsidRPr="002208E0">
        <w:rPr>
          <w:sz w:val="28"/>
          <w:szCs w:val="28"/>
        </w:rPr>
        <w:t xml:space="preserve"> </w:t>
      </w:r>
      <w:r w:rsidRPr="002208E0">
        <w:rPr>
          <w:b/>
          <w:sz w:val="28"/>
          <w:szCs w:val="28"/>
        </w:rPr>
        <w:t>páni</w:t>
      </w:r>
      <w:r w:rsidRPr="002208E0">
        <w:rPr>
          <w:sz w:val="28"/>
          <w:szCs w:val="28"/>
        </w:rPr>
        <w:t>: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společenský oblek, společenská košile, kravata, společenská obuv (na základní lekce není podmínkou sako a kravata, na prodlouženou ano)</w:t>
      </w:r>
      <w:r w:rsidR="008A3AD1" w:rsidRPr="002208E0">
        <w:rPr>
          <w:sz w:val="28"/>
          <w:szCs w:val="28"/>
        </w:rPr>
        <w:t xml:space="preserve">  </w:t>
      </w:r>
    </w:p>
    <w:p w14:paraId="171DBCAE" w14:textId="77777777" w:rsidR="00AD2CAF" w:rsidRPr="002208E0" w:rsidRDefault="00F81CEB" w:rsidP="006221B4">
      <w:pPr>
        <w:tabs>
          <w:tab w:val="left" w:pos="1843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</w:t>
      </w:r>
      <w:r w:rsidRPr="002208E0">
        <w:rPr>
          <w:b/>
          <w:sz w:val="28"/>
          <w:szCs w:val="28"/>
        </w:rPr>
        <w:t>dámy</w:t>
      </w:r>
      <w:r w:rsidRPr="002208E0">
        <w:rPr>
          <w:sz w:val="28"/>
          <w:szCs w:val="28"/>
        </w:rPr>
        <w:t>: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společenské šaty, sukně, kalhoty a halenka</w:t>
      </w:r>
      <w:r w:rsidR="00AD2CAF" w:rsidRPr="002208E0">
        <w:rPr>
          <w:sz w:val="28"/>
          <w:szCs w:val="28"/>
        </w:rPr>
        <w:t>, společenská obuv</w:t>
      </w:r>
    </w:p>
    <w:p w14:paraId="6ADC299D" w14:textId="77777777" w:rsidR="006221B4" w:rsidRDefault="006221B4" w:rsidP="00313C1F">
      <w:pPr>
        <w:rPr>
          <w:sz w:val="28"/>
          <w:szCs w:val="28"/>
        </w:rPr>
      </w:pPr>
    </w:p>
    <w:p w14:paraId="1B35540A" w14:textId="77777777" w:rsidR="00CA2C88" w:rsidRDefault="00AD2CAF" w:rsidP="00313C1F">
      <w:pPr>
        <w:rPr>
          <w:sz w:val="28"/>
          <w:szCs w:val="28"/>
        </w:rPr>
      </w:pPr>
      <w:r w:rsidRPr="002208E0">
        <w:rPr>
          <w:sz w:val="28"/>
          <w:szCs w:val="28"/>
        </w:rPr>
        <w:t xml:space="preserve">Cílem kurzu je, aby se mládež naučila nejen tančit, ale také pohybovat se ve společnosti. Proto je třeba, aby celé taneční probíhaly ve slavnostním duchu, aby nejen kurzisté, ale i diváci byli společensky oblečeni. </w:t>
      </w:r>
    </w:p>
    <w:p w14:paraId="67E5BB9A" w14:textId="77777777" w:rsidR="006221B4" w:rsidRPr="002208E0" w:rsidRDefault="006221B4" w:rsidP="00313C1F">
      <w:pPr>
        <w:rPr>
          <w:sz w:val="28"/>
          <w:szCs w:val="28"/>
        </w:rPr>
      </w:pPr>
    </w:p>
    <w:p w14:paraId="735AF715" w14:textId="77777777" w:rsidR="00AD2CAF" w:rsidRDefault="00AD2CAF" w:rsidP="00313C1F">
      <w:pPr>
        <w:rPr>
          <w:sz w:val="28"/>
          <w:szCs w:val="28"/>
        </w:rPr>
      </w:pPr>
      <w:r w:rsidRPr="002208E0">
        <w:rPr>
          <w:sz w:val="28"/>
          <w:szCs w:val="28"/>
        </w:rPr>
        <w:t>Upozorňujeme, že riflová móda není společenská, stejně jako různé mikiny</w:t>
      </w:r>
      <w:r w:rsidR="007F5C2A" w:rsidRPr="002208E0">
        <w:rPr>
          <w:sz w:val="28"/>
          <w:szCs w:val="28"/>
        </w:rPr>
        <w:t>. Tenisky a jiná nespolečenská obuv k obleku je také nemožná.</w:t>
      </w:r>
    </w:p>
    <w:p w14:paraId="03C5CF4D" w14:textId="77777777" w:rsidR="006221B4" w:rsidRPr="002208E0" w:rsidRDefault="006221B4" w:rsidP="00313C1F">
      <w:pPr>
        <w:rPr>
          <w:sz w:val="28"/>
          <w:szCs w:val="28"/>
        </w:rPr>
      </w:pPr>
    </w:p>
    <w:p w14:paraId="56AE7B63" w14:textId="77777777" w:rsidR="007F5C2A" w:rsidRPr="002208E0" w:rsidRDefault="007F5C2A" w:rsidP="00313C1F">
      <w:pPr>
        <w:rPr>
          <w:color w:val="FF0000"/>
          <w:sz w:val="28"/>
          <w:szCs w:val="28"/>
        </w:rPr>
      </w:pPr>
      <w:r w:rsidRPr="002208E0">
        <w:rPr>
          <w:b/>
          <w:color w:val="FF0000"/>
          <w:sz w:val="28"/>
          <w:szCs w:val="28"/>
        </w:rPr>
        <w:t xml:space="preserve">PROTO VÝSLOVNĚ </w:t>
      </w:r>
      <w:r w:rsidR="00BD3FF5">
        <w:rPr>
          <w:b/>
          <w:color w:val="FF0000"/>
          <w:sz w:val="28"/>
          <w:szCs w:val="28"/>
        </w:rPr>
        <w:t>ŽÁDÁME NÁVŠTĚVNÍKY</w:t>
      </w:r>
      <w:r w:rsidRPr="002208E0">
        <w:rPr>
          <w:b/>
          <w:color w:val="FF0000"/>
          <w:sz w:val="28"/>
          <w:szCs w:val="28"/>
        </w:rPr>
        <w:t>, ABY DBALI NA DODRŽOVÁNÍ SPOLEČENSKÉHO OBLEČENÍ</w:t>
      </w:r>
      <w:r w:rsidRPr="002208E0">
        <w:rPr>
          <w:color w:val="FF0000"/>
          <w:sz w:val="28"/>
          <w:szCs w:val="28"/>
        </w:rPr>
        <w:t>.</w:t>
      </w:r>
    </w:p>
    <w:p w14:paraId="7EC06A90" w14:textId="77777777" w:rsidR="006221B4" w:rsidRDefault="006221B4" w:rsidP="008A3AD1">
      <w:pPr>
        <w:rPr>
          <w:sz w:val="28"/>
          <w:szCs w:val="28"/>
        </w:rPr>
      </w:pPr>
    </w:p>
    <w:p w14:paraId="36C52234" w14:textId="77777777" w:rsidR="004014EE" w:rsidRDefault="004014EE" w:rsidP="008A3AD1">
      <w:pPr>
        <w:rPr>
          <w:sz w:val="28"/>
          <w:szCs w:val="28"/>
        </w:rPr>
      </w:pPr>
      <w:r w:rsidRPr="002208E0">
        <w:rPr>
          <w:sz w:val="28"/>
          <w:szCs w:val="28"/>
        </w:rPr>
        <w:t xml:space="preserve">Po celou dobu výuky bude možné se </w:t>
      </w:r>
      <w:r w:rsidR="006C6D5A">
        <w:rPr>
          <w:sz w:val="28"/>
          <w:szCs w:val="28"/>
        </w:rPr>
        <w:t xml:space="preserve">v sokolovně </w:t>
      </w:r>
      <w:r w:rsidRPr="002208E0">
        <w:rPr>
          <w:sz w:val="28"/>
          <w:szCs w:val="28"/>
        </w:rPr>
        <w:t>občerstvit, kde bud</w:t>
      </w:r>
      <w:r w:rsidR="0059280A" w:rsidRPr="002208E0">
        <w:rPr>
          <w:sz w:val="28"/>
          <w:szCs w:val="28"/>
        </w:rPr>
        <w:t>ou</w:t>
      </w:r>
      <w:r w:rsidR="007F5C2A" w:rsidRPr="002208E0">
        <w:rPr>
          <w:sz w:val="28"/>
          <w:szCs w:val="28"/>
        </w:rPr>
        <w:t xml:space="preserve"> prodáván</w:t>
      </w:r>
      <w:r w:rsidR="00184D3F" w:rsidRPr="002208E0">
        <w:rPr>
          <w:sz w:val="28"/>
          <w:szCs w:val="28"/>
        </w:rPr>
        <w:t>y nápoje a</w:t>
      </w:r>
      <w:r w:rsidR="007F5C2A" w:rsidRPr="002208E0">
        <w:rPr>
          <w:sz w:val="28"/>
          <w:szCs w:val="28"/>
        </w:rPr>
        <w:t xml:space="preserve"> drobné občerstvení.</w:t>
      </w:r>
    </w:p>
    <w:p w14:paraId="4E7368E5" w14:textId="77777777" w:rsidR="00756F5F" w:rsidRDefault="00756F5F" w:rsidP="008A3AD1">
      <w:pPr>
        <w:rPr>
          <w:sz w:val="28"/>
          <w:szCs w:val="28"/>
        </w:rPr>
      </w:pPr>
    </w:p>
    <w:p w14:paraId="43BE0386" w14:textId="2A13A37B" w:rsidR="006221B4" w:rsidRPr="00756F5F" w:rsidRDefault="00756F5F" w:rsidP="008A3AD1">
      <w:pPr>
        <w:rPr>
          <w:b/>
          <w:bCs/>
          <w:sz w:val="28"/>
          <w:szCs w:val="28"/>
        </w:rPr>
      </w:pPr>
      <w:r w:rsidRPr="00756F5F">
        <w:rPr>
          <w:b/>
          <w:bCs/>
          <w:sz w:val="28"/>
          <w:szCs w:val="28"/>
        </w:rPr>
        <w:t>V průběhu tanečních kurzů je zakázáno účastníkům kurzu konzumovat alkohol a jiné návykové látky! Zákaz konzumace těchto látek platí nejen pro vnitřní prostory sokolovny, ale i pro prostory v okolí sokolovny. V případě porušení tohoto zákazu může dojít k vyloučení účastníka z tanečního kurzu s tím, že se účastníkovi nevrací zaplacené kurzovné.</w:t>
      </w:r>
    </w:p>
    <w:p w14:paraId="2016E9CA" w14:textId="77777777" w:rsidR="00756F5F" w:rsidRPr="002208E0" w:rsidRDefault="00756F5F" w:rsidP="008A3AD1">
      <w:pPr>
        <w:rPr>
          <w:sz w:val="28"/>
          <w:szCs w:val="28"/>
        </w:rPr>
      </w:pPr>
    </w:p>
    <w:p w14:paraId="6B9A1554" w14:textId="77777777" w:rsidR="00497C17" w:rsidRDefault="00497C17" w:rsidP="008A3AD1">
      <w:pPr>
        <w:rPr>
          <w:sz w:val="28"/>
          <w:szCs w:val="28"/>
        </w:rPr>
      </w:pPr>
      <w:r w:rsidRPr="002208E0">
        <w:rPr>
          <w:b/>
          <w:sz w:val="28"/>
          <w:szCs w:val="28"/>
        </w:rPr>
        <w:t xml:space="preserve">Fotografování </w:t>
      </w:r>
      <w:r w:rsidRPr="002208E0">
        <w:rPr>
          <w:sz w:val="28"/>
          <w:szCs w:val="28"/>
        </w:rPr>
        <w:t>– jedná se o společné fotografie účastníků kurzu.</w:t>
      </w:r>
      <w:r w:rsidR="004177BE" w:rsidRPr="002208E0">
        <w:rPr>
          <w:sz w:val="28"/>
          <w:szCs w:val="28"/>
        </w:rPr>
        <w:t xml:space="preserve"> Termín společného focení bude oznámen v průběhu tanečních.</w:t>
      </w:r>
    </w:p>
    <w:p w14:paraId="113115B4" w14:textId="77777777" w:rsidR="006221B4" w:rsidRPr="002208E0" w:rsidRDefault="006221B4" w:rsidP="008A3AD1">
      <w:pPr>
        <w:rPr>
          <w:sz w:val="28"/>
          <w:szCs w:val="28"/>
        </w:rPr>
      </w:pPr>
    </w:p>
    <w:p w14:paraId="231A5A4E" w14:textId="77777777" w:rsidR="00240D53" w:rsidRPr="002208E0" w:rsidRDefault="007F5C2A" w:rsidP="006221B4">
      <w:pPr>
        <w:tabs>
          <w:tab w:val="left" w:pos="141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V</w:t>
      </w:r>
      <w:r w:rsidR="00240D53" w:rsidRPr="002208E0">
        <w:rPr>
          <w:b/>
          <w:sz w:val="28"/>
          <w:szCs w:val="28"/>
        </w:rPr>
        <w:t>stupné</w:t>
      </w:r>
      <w:r w:rsidR="00240D53" w:rsidRPr="002208E0">
        <w:rPr>
          <w:sz w:val="28"/>
          <w:szCs w:val="28"/>
        </w:rPr>
        <w:t xml:space="preserve">: 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základní lekce: dospělý</w:t>
      </w:r>
      <w:r w:rsidR="00240D53" w:rsidRPr="002208E0">
        <w:rPr>
          <w:sz w:val="28"/>
          <w:szCs w:val="28"/>
        </w:rPr>
        <w:t xml:space="preserve"> </w:t>
      </w:r>
      <w:r w:rsidR="006221B4">
        <w:rPr>
          <w:sz w:val="28"/>
          <w:szCs w:val="28"/>
        </w:rPr>
        <w:t>60,-</w:t>
      </w:r>
      <w:r w:rsidR="00240D53" w:rsidRPr="002208E0">
        <w:rPr>
          <w:sz w:val="28"/>
          <w:szCs w:val="28"/>
        </w:rPr>
        <w:t xml:space="preserve"> Kč</w:t>
      </w:r>
      <w:r w:rsidRPr="002208E0">
        <w:rPr>
          <w:sz w:val="28"/>
          <w:szCs w:val="28"/>
        </w:rPr>
        <w:t xml:space="preserve">, dítě do 15 let </w:t>
      </w:r>
      <w:r w:rsidR="006221B4">
        <w:rPr>
          <w:sz w:val="28"/>
          <w:szCs w:val="28"/>
        </w:rPr>
        <w:t>30,-</w:t>
      </w:r>
      <w:r w:rsidR="00184D3F" w:rsidRPr="002208E0">
        <w:rPr>
          <w:sz w:val="28"/>
          <w:szCs w:val="28"/>
        </w:rPr>
        <w:t xml:space="preserve"> Kč</w:t>
      </w:r>
    </w:p>
    <w:p w14:paraId="450739DA" w14:textId="77777777" w:rsidR="00240D53" w:rsidRPr="002208E0" w:rsidRDefault="00184D3F" w:rsidP="006221B4">
      <w:pPr>
        <w:tabs>
          <w:tab w:val="left" w:pos="1418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   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p</w:t>
      </w:r>
      <w:r w:rsidR="00240D53" w:rsidRPr="002208E0">
        <w:rPr>
          <w:sz w:val="28"/>
          <w:szCs w:val="28"/>
        </w:rPr>
        <w:t>rodloužené lekce a tematické večery:</w:t>
      </w:r>
      <w:r w:rsidRPr="002208E0">
        <w:rPr>
          <w:sz w:val="28"/>
          <w:szCs w:val="28"/>
        </w:rPr>
        <w:t xml:space="preserve"> dospělý </w:t>
      </w:r>
      <w:r w:rsidR="006221B4">
        <w:rPr>
          <w:sz w:val="28"/>
          <w:szCs w:val="28"/>
        </w:rPr>
        <w:t>80,-</w:t>
      </w:r>
      <w:r w:rsidR="00240D53" w:rsidRPr="002208E0">
        <w:rPr>
          <w:sz w:val="28"/>
          <w:szCs w:val="28"/>
        </w:rPr>
        <w:t xml:space="preserve"> Kč,</w:t>
      </w:r>
      <w:r w:rsidRPr="002208E0">
        <w:rPr>
          <w:sz w:val="28"/>
          <w:szCs w:val="28"/>
        </w:rPr>
        <w:t xml:space="preserve"> dítě do 15 let </w:t>
      </w:r>
      <w:r w:rsidR="006221B4">
        <w:rPr>
          <w:sz w:val="28"/>
          <w:szCs w:val="28"/>
        </w:rPr>
        <w:t>50,-</w:t>
      </w:r>
      <w:r w:rsidR="00240D53" w:rsidRPr="002208E0">
        <w:rPr>
          <w:sz w:val="28"/>
          <w:szCs w:val="28"/>
        </w:rPr>
        <w:t xml:space="preserve"> Kč</w:t>
      </w:r>
    </w:p>
    <w:p w14:paraId="41434007" w14:textId="77777777" w:rsidR="00184D3F" w:rsidRPr="002208E0" w:rsidRDefault="00184D3F" w:rsidP="006221B4">
      <w:pPr>
        <w:tabs>
          <w:tab w:val="left" w:pos="1418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   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gardenka: 500</w:t>
      </w:r>
      <w:r w:rsidR="006221B4">
        <w:rPr>
          <w:sz w:val="28"/>
          <w:szCs w:val="28"/>
        </w:rPr>
        <w:t>,-</w:t>
      </w:r>
      <w:r w:rsidRPr="002208E0">
        <w:rPr>
          <w:sz w:val="28"/>
          <w:szCs w:val="28"/>
        </w:rPr>
        <w:t xml:space="preserve"> Kč (</w:t>
      </w:r>
      <w:r w:rsidR="00BB0DDF" w:rsidRPr="002208E0">
        <w:rPr>
          <w:sz w:val="28"/>
          <w:szCs w:val="28"/>
        </w:rPr>
        <w:t>předplacené</w:t>
      </w:r>
      <w:r w:rsidRPr="002208E0">
        <w:rPr>
          <w:sz w:val="28"/>
          <w:szCs w:val="28"/>
        </w:rPr>
        <w:t xml:space="preserve"> vstupné na základní a prodloužené lekce, je přenosná) </w:t>
      </w:r>
    </w:p>
    <w:p w14:paraId="4BFC3298" w14:textId="676BE5D1" w:rsidR="00184D3F" w:rsidRDefault="00184D3F" w:rsidP="006221B4">
      <w:pPr>
        <w:tabs>
          <w:tab w:val="left" w:pos="1418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   </w:t>
      </w:r>
      <w:r w:rsidR="006221B4">
        <w:rPr>
          <w:sz w:val="28"/>
          <w:szCs w:val="28"/>
        </w:rPr>
        <w:tab/>
      </w:r>
      <w:r w:rsidRPr="002C30CC">
        <w:rPr>
          <w:color w:val="FF0000"/>
          <w:sz w:val="28"/>
          <w:szCs w:val="28"/>
        </w:rPr>
        <w:t xml:space="preserve">Věneček: </w:t>
      </w:r>
      <w:r w:rsidR="006221B4" w:rsidRPr="002C30CC">
        <w:rPr>
          <w:b/>
          <w:bCs/>
          <w:color w:val="FF0000"/>
          <w:sz w:val="28"/>
          <w:szCs w:val="28"/>
        </w:rPr>
        <w:t>2</w:t>
      </w:r>
      <w:r w:rsidR="002C30CC" w:rsidRPr="002C30CC">
        <w:rPr>
          <w:b/>
          <w:bCs/>
          <w:color w:val="FF0000"/>
          <w:sz w:val="28"/>
          <w:szCs w:val="28"/>
        </w:rPr>
        <w:t>5</w:t>
      </w:r>
      <w:r w:rsidR="006221B4" w:rsidRPr="002C30CC">
        <w:rPr>
          <w:b/>
          <w:bCs/>
          <w:color w:val="FF0000"/>
          <w:sz w:val="28"/>
          <w:szCs w:val="28"/>
        </w:rPr>
        <w:t xml:space="preserve">0,- </w:t>
      </w:r>
      <w:r w:rsidRPr="002C30CC">
        <w:rPr>
          <w:b/>
          <w:bCs/>
          <w:color w:val="FF0000"/>
          <w:sz w:val="28"/>
          <w:szCs w:val="28"/>
        </w:rPr>
        <w:t>Kč</w:t>
      </w:r>
      <w:r w:rsidRPr="002208E0">
        <w:rPr>
          <w:sz w:val="28"/>
          <w:szCs w:val="28"/>
        </w:rPr>
        <w:t>, účastníci kurzu zdarma. Vstupenk</w:t>
      </w:r>
      <w:r w:rsidR="00FB651F" w:rsidRPr="002208E0">
        <w:rPr>
          <w:sz w:val="28"/>
          <w:szCs w:val="28"/>
        </w:rPr>
        <w:t>a je zároveň i místenkou ke stolu a bud</w:t>
      </w:r>
      <w:r w:rsidR="00647097" w:rsidRPr="002208E0">
        <w:rPr>
          <w:sz w:val="28"/>
          <w:szCs w:val="28"/>
        </w:rPr>
        <w:t>e</w:t>
      </w:r>
      <w:r w:rsidR="00FB651F" w:rsidRPr="002208E0">
        <w:rPr>
          <w:sz w:val="28"/>
          <w:szCs w:val="28"/>
        </w:rPr>
        <w:t xml:space="preserve"> prodávána během tanečních od </w:t>
      </w:r>
      <w:r w:rsidR="006221B4">
        <w:rPr>
          <w:sz w:val="28"/>
          <w:szCs w:val="28"/>
        </w:rPr>
        <w:t>10</w:t>
      </w:r>
      <w:r w:rsidR="00FB651F" w:rsidRPr="002208E0">
        <w:rPr>
          <w:sz w:val="28"/>
          <w:szCs w:val="28"/>
        </w:rPr>
        <w:t>. lekce</w:t>
      </w:r>
      <w:r w:rsidR="00CD456B">
        <w:rPr>
          <w:sz w:val="28"/>
          <w:szCs w:val="28"/>
        </w:rPr>
        <w:t>,</w:t>
      </w:r>
      <w:r w:rsidR="00AA2AD8">
        <w:rPr>
          <w:sz w:val="28"/>
          <w:szCs w:val="28"/>
        </w:rPr>
        <w:t xml:space="preserve"> tj. od </w:t>
      </w:r>
      <w:r w:rsidR="008D56AE">
        <w:rPr>
          <w:sz w:val="28"/>
          <w:szCs w:val="28"/>
        </w:rPr>
        <w:t>7</w:t>
      </w:r>
      <w:r w:rsidR="00AA2AD8">
        <w:rPr>
          <w:sz w:val="28"/>
          <w:szCs w:val="28"/>
        </w:rPr>
        <w:t>.11.202</w:t>
      </w:r>
      <w:r w:rsidR="006221B4">
        <w:rPr>
          <w:sz w:val="28"/>
          <w:szCs w:val="28"/>
        </w:rPr>
        <w:t>4</w:t>
      </w:r>
      <w:r w:rsidR="00FB651F" w:rsidRPr="002208E0">
        <w:rPr>
          <w:sz w:val="28"/>
          <w:szCs w:val="28"/>
        </w:rPr>
        <w:t xml:space="preserve">. </w:t>
      </w:r>
    </w:p>
    <w:p w14:paraId="252DDA32" w14:textId="77777777" w:rsidR="00AA2AD8" w:rsidRPr="002208E0" w:rsidRDefault="00AA2AD8" w:rsidP="008A3AD1">
      <w:pPr>
        <w:rPr>
          <w:sz w:val="28"/>
          <w:szCs w:val="28"/>
        </w:rPr>
      </w:pPr>
    </w:p>
    <w:p w14:paraId="6B1875FF" w14:textId="77777777" w:rsidR="00BB0DDF" w:rsidRDefault="00DF0766" w:rsidP="00AA2AD8">
      <w:pPr>
        <w:jc w:val="center"/>
        <w:rPr>
          <w:sz w:val="28"/>
          <w:szCs w:val="28"/>
        </w:rPr>
      </w:pPr>
      <w:r>
        <w:rPr>
          <w:sz w:val="28"/>
          <w:szCs w:val="28"/>
        </w:rPr>
        <w:t>Více informací na sokolslatinany.wz.cz, p</w:t>
      </w:r>
      <w:r w:rsidR="00BB0DDF" w:rsidRPr="002208E0">
        <w:rPr>
          <w:sz w:val="28"/>
          <w:szCs w:val="28"/>
        </w:rPr>
        <w:t>řípadné dotazy na e-mailu:</w:t>
      </w:r>
      <w:r w:rsidR="00BD3FF5">
        <w:rPr>
          <w:sz w:val="28"/>
          <w:szCs w:val="28"/>
        </w:rPr>
        <w:t xml:space="preserve"> </w:t>
      </w:r>
      <w:hyperlink r:id="rId9" w:history="1">
        <w:r w:rsidR="00BD3FF5" w:rsidRPr="00682250">
          <w:rPr>
            <w:rStyle w:val="Hypertextovodkaz"/>
            <w:sz w:val="28"/>
            <w:szCs w:val="28"/>
          </w:rPr>
          <w:t>tanecni.slatinany@seznam.cz</w:t>
        </w:r>
      </w:hyperlink>
    </w:p>
    <w:p w14:paraId="24739C91" w14:textId="77777777" w:rsidR="00CA2C88" w:rsidRPr="00DF0766" w:rsidRDefault="00240D53" w:rsidP="00DF0766">
      <w:pPr>
        <w:rPr>
          <w:sz w:val="18"/>
          <w:szCs w:val="18"/>
        </w:rPr>
      </w:pPr>
      <w:r w:rsidRPr="00D2797B">
        <w:rPr>
          <w:sz w:val="18"/>
          <w:szCs w:val="18"/>
        </w:rPr>
        <w:t xml:space="preserve">           </w:t>
      </w:r>
    </w:p>
    <w:sectPr w:rsidR="00CA2C88" w:rsidRPr="00DF0766" w:rsidSect="002208E0">
      <w:footerReference w:type="even" r:id="rId10"/>
      <w:footerReference w:type="default" r:id="rId11"/>
      <w:pgSz w:w="11906" w:h="16838"/>
      <w:pgMar w:top="567" w:right="567" w:bottom="567" w:left="567" w:header="53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86D19" w14:textId="77777777" w:rsidR="00095415" w:rsidRDefault="00095415">
      <w:r>
        <w:separator/>
      </w:r>
    </w:p>
    <w:p w14:paraId="20AE52AB" w14:textId="77777777" w:rsidR="00095415" w:rsidRDefault="00095415"/>
  </w:endnote>
  <w:endnote w:type="continuationSeparator" w:id="0">
    <w:p w14:paraId="32BBBD64" w14:textId="77777777" w:rsidR="00095415" w:rsidRDefault="00095415">
      <w:r>
        <w:continuationSeparator/>
      </w:r>
    </w:p>
    <w:p w14:paraId="675D7DD1" w14:textId="77777777" w:rsidR="00095415" w:rsidRDefault="000954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300A" w14:textId="77777777" w:rsidR="009B47C7" w:rsidRDefault="009B47C7" w:rsidP="00825155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07BA9EE" w14:textId="77777777" w:rsidR="009B47C7" w:rsidRDefault="009B47C7" w:rsidP="00116768">
    <w:pPr>
      <w:pStyle w:val="Zpat"/>
      <w:ind w:right="360"/>
    </w:pPr>
  </w:p>
  <w:p w14:paraId="4332CF13" w14:textId="77777777" w:rsidR="009B47C7" w:rsidRDefault="009B47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CD98" w14:textId="77777777" w:rsidR="009B47C7" w:rsidRDefault="009B47C7" w:rsidP="00F55ED5">
    <w:pPr>
      <w:pStyle w:val="Zpat"/>
      <w:framePr w:wrap="around" w:vAnchor="text" w:hAnchor="page" w:x="5559" w:yAlign="bottom"/>
      <w:jc w:val="center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 w:rsidR="00BD3FF5">
      <w:rPr>
        <w:rStyle w:val="slostrnky"/>
        <w:noProof/>
      </w:rPr>
      <w:t>3</w:t>
    </w:r>
    <w:r>
      <w:rPr>
        <w:rStyle w:val="slostrnky"/>
      </w:rPr>
      <w:fldChar w:fldCharType="end"/>
    </w:r>
  </w:p>
  <w:p w14:paraId="50914B23" w14:textId="77777777" w:rsidR="009B47C7" w:rsidRDefault="009B47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221FA" w14:textId="77777777" w:rsidR="00095415" w:rsidRDefault="00095415">
      <w:r>
        <w:separator/>
      </w:r>
    </w:p>
    <w:p w14:paraId="46BE5F91" w14:textId="77777777" w:rsidR="00095415" w:rsidRDefault="00095415"/>
  </w:footnote>
  <w:footnote w:type="continuationSeparator" w:id="0">
    <w:p w14:paraId="12692770" w14:textId="77777777" w:rsidR="00095415" w:rsidRDefault="00095415">
      <w:r>
        <w:continuationSeparator/>
      </w:r>
    </w:p>
    <w:p w14:paraId="671AA85C" w14:textId="77777777" w:rsidR="00095415" w:rsidRDefault="000954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EDE"/>
    <w:multiLevelType w:val="hybridMultilevel"/>
    <w:tmpl w:val="283610B8"/>
    <w:lvl w:ilvl="0" w:tplc="7D42D348">
      <w:start w:val="25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5402964"/>
    <w:multiLevelType w:val="hybridMultilevel"/>
    <w:tmpl w:val="5B88F030"/>
    <w:lvl w:ilvl="0" w:tplc="0405000B">
      <w:start w:val="1"/>
      <w:numFmt w:val="bullet"/>
      <w:lvlText w:val="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DC56326"/>
    <w:multiLevelType w:val="hybridMultilevel"/>
    <w:tmpl w:val="B55C4162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160DE3"/>
    <w:multiLevelType w:val="hybridMultilevel"/>
    <w:tmpl w:val="B444076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72D4D58"/>
    <w:multiLevelType w:val="hybridMultilevel"/>
    <w:tmpl w:val="D8D899A4"/>
    <w:lvl w:ilvl="0" w:tplc="86C82840">
      <w:start w:val="1"/>
      <w:numFmt w:val="lowerLetter"/>
      <w:lvlText w:val="%1)"/>
      <w:lvlJc w:val="left"/>
      <w:pPr>
        <w:tabs>
          <w:tab w:val="num" w:pos="1200"/>
        </w:tabs>
        <w:ind w:left="1200" w:hanging="360"/>
      </w:pPr>
      <w:rPr>
        <w:rFonts w:cs="Informal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1AD80E49"/>
    <w:multiLevelType w:val="hybridMultilevel"/>
    <w:tmpl w:val="652CA1A2"/>
    <w:lvl w:ilvl="0" w:tplc="04050017">
      <w:start w:val="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FED6EA7"/>
    <w:multiLevelType w:val="hybridMultilevel"/>
    <w:tmpl w:val="AC6C426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0755583"/>
    <w:multiLevelType w:val="hybridMultilevel"/>
    <w:tmpl w:val="84D6A9C0"/>
    <w:lvl w:ilvl="0" w:tplc="040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55FC3"/>
    <w:multiLevelType w:val="hybridMultilevel"/>
    <w:tmpl w:val="D878F7D2"/>
    <w:lvl w:ilvl="0" w:tplc="FB2EBF56">
      <w:start w:val="5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9" w15:restartNumberingAfterBreak="0">
    <w:nsid w:val="2C65603D"/>
    <w:multiLevelType w:val="hybridMultilevel"/>
    <w:tmpl w:val="1C02FE0A"/>
    <w:lvl w:ilvl="0" w:tplc="FFFFFFFF">
      <w:start w:val="1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C54292"/>
    <w:multiLevelType w:val="hybridMultilevel"/>
    <w:tmpl w:val="7786AF6E"/>
    <w:lvl w:ilvl="0" w:tplc="69683082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0641A35"/>
    <w:multiLevelType w:val="multilevel"/>
    <w:tmpl w:val="B44407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13D36C2"/>
    <w:multiLevelType w:val="hybridMultilevel"/>
    <w:tmpl w:val="A9F0068E"/>
    <w:lvl w:ilvl="0" w:tplc="FF7E214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8E0068"/>
    <w:multiLevelType w:val="hybridMultilevel"/>
    <w:tmpl w:val="E52A0596"/>
    <w:lvl w:ilvl="0" w:tplc="91E8EF0E">
      <w:start w:val="1"/>
      <w:numFmt w:val="decimal"/>
      <w:lvlText w:val="%1."/>
      <w:lvlJc w:val="left"/>
      <w:pPr>
        <w:tabs>
          <w:tab w:val="num" w:pos="-350"/>
        </w:tabs>
        <w:ind w:left="-35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370"/>
        </w:tabs>
        <w:ind w:left="37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090"/>
        </w:tabs>
        <w:ind w:left="109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1810"/>
        </w:tabs>
        <w:ind w:left="181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2530"/>
        </w:tabs>
        <w:ind w:left="253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250"/>
        </w:tabs>
        <w:ind w:left="325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3970"/>
        </w:tabs>
        <w:ind w:left="397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4690"/>
        </w:tabs>
        <w:ind w:left="469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5410"/>
        </w:tabs>
        <w:ind w:left="5410" w:hanging="180"/>
      </w:pPr>
    </w:lvl>
  </w:abstractNum>
  <w:abstractNum w:abstractNumId="14" w15:restartNumberingAfterBreak="0">
    <w:nsid w:val="37933DAC"/>
    <w:multiLevelType w:val="hybridMultilevel"/>
    <w:tmpl w:val="0EB8F936"/>
    <w:lvl w:ilvl="0" w:tplc="04050017">
      <w:start w:val="1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4B62CA"/>
    <w:multiLevelType w:val="hybridMultilevel"/>
    <w:tmpl w:val="E66422A6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644AA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36530"/>
    <w:multiLevelType w:val="hybridMultilevel"/>
    <w:tmpl w:val="57C20294"/>
    <w:lvl w:ilvl="0" w:tplc="04050017">
      <w:start w:val="1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0E13732"/>
    <w:multiLevelType w:val="hybridMultilevel"/>
    <w:tmpl w:val="74009E1A"/>
    <w:lvl w:ilvl="0" w:tplc="0405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41162C71"/>
    <w:multiLevelType w:val="hybridMultilevel"/>
    <w:tmpl w:val="23B64498"/>
    <w:lvl w:ilvl="0" w:tplc="86C82840">
      <w:start w:val="1"/>
      <w:numFmt w:val="lowerLetter"/>
      <w:lvlText w:val="%1)"/>
      <w:lvlJc w:val="left"/>
      <w:pPr>
        <w:tabs>
          <w:tab w:val="num" w:pos="1140"/>
        </w:tabs>
        <w:ind w:left="1140" w:hanging="360"/>
      </w:pPr>
      <w:rPr>
        <w:rFonts w:cs="Informal Roman" w:hint="default"/>
      </w:rPr>
    </w:lvl>
    <w:lvl w:ilvl="1" w:tplc="0405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FD56D43"/>
    <w:multiLevelType w:val="hybridMultilevel"/>
    <w:tmpl w:val="5E26360A"/>
    <w:lvl w:ilvl="0" w:tplc="A92804B8">
      <w:start w:val="3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52584C8F"/>
    <w:multiLevelType w:val="hybridMultilevel"/>
    <w:tmpl w:val="0BE8FFDC"/>
    <w:lvl w:ilvl="0" w:tplc="11E03E6C">
      <w:start w:val="1"/>
      <w:numFmt w:val="lowerLetter"/>
      <w:lvlText w:val="%1)"/>
      <w:lvlJc w:val="left"/>
      <w:pPr>
        <w:tabs>
          <w:tab w:val="num" w:pos="675"/>
        </w:tabs>
        <w:ind w:left="675" w:hanging="360"/>
      </w:pPr>
      <w:rPr>
        <w:rFonts w:cs="Times New Roman"/>
      </w:rPr>
    </w:lvl>
    <w:lvl w:ilvl="1" w:tplc="040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56537C23"/>
    <w:multiLevelType w:val="hybridMultilevel"/>
    <w:tmpl w:val="D63667BA"/>
    <w:lvl w:ilvl="0" w:tplc="48985C00">
      <w:start w:val="25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22" w15:restartNumberingAfterBreak="0">
    <w:nsid w:val="59D334D2"/>
    <w:multiLevelType w:val="singleLevel"/>
    <w:tmpl w:val="4354665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13E4D33"/>
    <w:multiLevelType w:val="hybridMultilevel"/>
    <w:tmpl w:val="1D24603A"/>
    <w:lvl w:ilvl="0" w:tplc="04050017">
      <w:start w:val="7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B173297"/>
    <w:multiLevelType w:val="hybridMultilevel"/>
    <w:tmpl w:val="F6D0246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7CD30BC8"/>
    <w:multiLevelType w:val="hybridMultilevel"/>
    <w:tmpl w:val="30569D66"/>
    <w:lvl w:ilvl="0" w:tplc="FB2EBF5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6783998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98724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4442552">
    <w:abstractNumId w:val="10"/>
  </w:num>
  <w:num w:numId="4" w16cid:durableId="1175267324">
    <w:abstractNumId w:val="22"/>
  </w:num>
  <w:num w:numId="5" w16cid:durableId="417753657">
    <w:abstractNumId w:val="9"/>
  </w:num>
  <w:num w:numId="6" w16cid:durableId="1208646263">
    <w:abstractNumId w:val="19"/>
  </w:num>
  <w:num w:numId="7" w16cid:durableId="21434267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6502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097650">
    <w:abstractNumId w:val="11"/>
  </w:num>
  <w:num w:numId="10" w16cid:durableId="760610929">
    <w:abstractNumId w:val="3"/>
  </w:num>
  <w:num w:numId="11" w16cid:durableId="425928993">
    <w:abstractNumId w:val="5"/>
  </w:num>
  <w:num w:numId="12" w16cid:durableId="385759386">
    <w:abstractNumId w:val="14"/>
  </w:num>
  <w:num w:numId="13" w16cid:durableId="646518708">
    <w:abstractNumId w:val="16"/>
  </w:num>
  <w:num w:numId="14" w16cid:durableId="2024014029">
    <w:abstractNumId w:val="0"/>
  </w:num>
  <w:num w:numId="15" w16cid:durableId="1579288806">
    <w:abstractNumId w:val="21"/>
  </w:num>
  <w:num w:numId="16" w16cid:durableId="181482113">
    <w:abstractNumId w:val="15"/>
  </w:num>
  <w:num w:numId="17" w16cid:durableId="762192425">
    <w:abstractNumId w:val="2"/>
  </w:num>
  <w:num w:numId="18" w16cid:durableId="698508980">
    <w:abstractNumId w:val="18"/>
  </w:num>
  <w:num w:numId="19" w16cid:durableId="1517302555">
    <w:abstractNumId w:val="23"/>
  </w:num>
  <w:num w:numId="20" w16cid:durableId="1267271675">
    <w:abstractNumId w:val="7"/>
  </w:num>
  <w:num w:numId="21" w16cid:durableId="1697195078">
    <w:abstractNumId w:val="17"/>
  </w:num>
  <w:num w:numId="22" w16cid:durableId="1492214234">
    <w:abstractNumId w:val="4"/>
  </w:num>
  <w:num w:numId="23" w16cid:durableId="693726071">
    <w:abstractNumId w:val="1"/>
  </w:num>
  <w:num w:numId="24" w16cid:durableId="1929194184">
    <w:abstractNumId w:val="13"/>
  </w:num>
  <w:num w:numId="25" w16cid:durableId="2064211569">
    <w:abstractNumId w:val="8"/>
  </w:num>
  <w:num w:numId="26" w16cid:durableId="1670401045">
    <w:abstractNumId w:val="25"/>
  </w:num>
  <w:num w:numId="27" w16cid:durableId="3106720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5B"/>
    <w:rsid w:val="000035B7"/>
    <w:rsid w:val="0000506F"/>
    <w:rsid w:val="0001083A"/>
    <w:rsid w:val="000218F4"/>
    <w:rsid w:val="00026074"/>
    <w:rsid w:val="00027090"/>
    <w:rsid w:val="0003001C"/>
    <w:rsid w:val="00034D06"/>
    <w:rsid w:val="0003685B"/>
    <w:rsid w:val="0004388F"/>
    <w:rsid w:val="00053298"/>
    <w:rsid w:val="00053C5B"/>
    <w:rsid w:val="000601FB"/>
    <w:rsid w:val="00060937"/>
    <w:rsid w:val="00060D84"/>
    <w:rsid w:val="00064E6C"/>
    <w:rsid w:val="000744CE"/>
    <w:rsid w:val="0007661A"/>
    <w:rsid w:val="000803F2"/>
    <w:rsid w:val="00081636"/>
    <w:rsid w:val="00083473"/>
    <w:rsid w:val="000838E9"/>
    <w:rsid w:val="00086062"/>
    <w:rsid w:val="00095415"/>
    <w:rsid w:val="000962CC"/>
    <w:rsid w:val="000A0637"/>
    <w:rsid w:val="000C79E4"/>
    <w:rsid w:val="000D10FA"/>
    <w:rsid w:val="000D29BA"/>
    <w:rsid w:val="000D5065"/>
    <w:rsid w:val="000D7C10"/>
    <w:rsid w:val="000D7DDE"/>
    <w:rsid w:val="000E243B"/>
    <w:rsid w:val="000E6517"/>
    <w:rsid w:val="000F2676"/>
    <w:rsid w:val="001003F5"/>
    <w:rsid w:val="00113960"/>
    <w:rsid w:val="00116668"/>
    <w:rsid w:val="00116768"/>
    <w:rsid w:val="00123F79"/>
    <w:rsid w:val="0012737E"/>
    <w:rsid w:val="00130E39"/>
    <w:rsid w:val="00134F64"/>
    <w:rsid w:val="00141A10"/>
    <w:rsid w:val="001431D3"/>
    <w:rsid w:val="00143C36"/>
    <w:rsid w:val="001453A9"/>
    <w:rsid w:val="001522E2"/>
    <w:rsid w:val="001535AC"/>
    <w:rsid w:val="00157F00"/>
    <w:rsid w:val="00163D6D"/>
    <w:rsid w:val="00166EBA"/>
    <w:rsid w:val="00174323"/>
    <w:rsid w:val="00174394"/>
    <w:rsid w:val="00175BB1"/>
    <w:rsid w:val="001819DD"/>
    <w:rsid w:val="00181D7A"/>
    <w:rsid w:val="00182E81"/>
    <w:rsid w:val="00184482"/>
    <w:rsid w:val="00184D3F"/>
    <w:rsid w:val="0019365E"/>
    <w:rsid w:val="001A70B1"/>
    <w:rsid w:val="001B3596"/>
    <w:rsid w:val="001B364A"/>
    <w:rsid w:val="001B3DF1"/>
    <w:rsid w:val="001B4711"/>
    <w:rsid w:val="001B4C4E"/>
    <w:rsid w:val="001B6536"/>
    <w:rsid w:val="001B75B8"/>
    <w:rsid w:val="001B79F5"/>
    <w:rsid w:val="001C3E9F"/>
    <w:rsid w:val="001C5181"/>
    <w:rsid w:val="001D52FE"/>
    <w:rsid w:val="001E24E7"/>
    <w:rsid w:val="001E62D7"/>
    <w:rsid w:val="001E6DFF"/>
    <w:rsid w:val="001E78DC"/>
    <w:rsid w:val="001F32A2"/>
    <w:rsid w:val="001F4C52"/>
    <w:rsid w:val="002011C1"/>
    <w:rsid w:val="00213050"/>
    <w:rsid w:val="0021593A"/>
    <w:rsid w:val="00216615"/>
    <w:rsid w:val="0022051E"/>
    <w:rsid w:val="00220627"/>
    <w:rsid w:val="002208E0"/>
    <w:rsid w:val="00223112"/>
    <w:rsid w:val="00223C35"/>
    <w:rsid w:val="00224DEE"/>
    <w:rsid w:val="00226EFE"/>
    <w:rsid w:val="002276B6"/>
    <w:rsid w:val="00232192"/>
    <w:rsid w:val="0023550A"/>
    <w:rsid w:val="00237F03"/>
    <w:rsid w:val="00240D53"/>
    <w:rsid w:val="00242D63"/>
    <w:rsid w:val="00245586"/>
    <w:rsid w:val="002473E2"/>
    <w:rsid w:val="00247C09"/>
    <w:rsid w:val="00251F6E"/>
    <w:rsid w:val="002527F3"/>
    <w:rsid w:val="00262A5E"/>
    <w:rsid w:val="00262DCE"/>
    <w:rsid w:val="00264AD9"/>
    <w:rsid w:val="002650D5"/>
    <w:rsid w:val="00270657"/>
    <w:rsid w:val="00275AA2"/>
    <w:rsid w:val="002762E8"/>
    <w:rsid w:val="00276DB7"/>
    <w:rsid w:val="002813F9"/>
    <w:rsid w:val="002868AB"/>
    <w:rsid w:val="002910B7"/>
    <w:rsid w:val="00291D4A"/>
    <w:rsid w:val="00292154"/>
    <w:rsid w:val="0029347E"/>
    <w:rsid w:val="002A450C"/>
    <w:rsid w:val="002A64B4"/>
    <w:rsid w:val="002A7140"/>
    <w:rsid w:val="002B43BB"/>
    <w:rsid w:val="002B4993"/>
    <w:rsid w:val="002B680E"/>
    <w:rsid w:val="002C03C3"/>
    <w:rsid w:val="002C30CC"/>
    <w:rsid w:val="002C326A"/>
    <w:rsid w:val="002D1427"/>
    <w:rsid w:val="002D5D32"/>
    <w:rsid w:val="002D6DE7"/>
    <w:rsid w:val="002D7CF5"/>
    <w:rsid w:val="002E22E6"/>
    <w:rsid w:val="002E7F02"/>
    <w:rsid w:val="002F0922"/>
    <w:rsid w:val="002F18A6"/>
    <w:rsid w:val="002F3559"/>
    <w:rsid w:val="00300224"/>
    <w:rsid w:val="003043AB"/>
    <w:rsid w:val="00312E30"/>
    <w:rsid w:val="00313C1F"/>
    <w:rsid w:val="00313DEC"/>
    <w:rsid w:val="003251B1"/>
    <w:rsid w:val="00331C63"/>
    <w:rsid w:val="00332EE7"/>
    <w:rsid w:val="00335C40"/>
    <w:rsid w:val="0034331F"/>
    <w:rsid w:val="00345424"/>
    <w:rsid w:val="00345430"/>
    <w:rsid w:val="00347A8C"/>
    <w:rsid w:val="003529B8"/>
    <w:rsid w:val="003615DB"/>
    <w:rsid w:val="0037683D"/>
    <w:rsid w:val="0038418F"/>
    <w:rsid w:val="003843F1"/>
    <w:rsid w:val="00386BDF"/>
    <w:rsid w:val="003A4247"/>
    <w:rsid w:val="003A458B"/>
    <w:rsid w:val="003A6981"/>
    <w:rsid w:val="003A73D8"/>
    <w:rsid w:val="003C15DA"/>
    <w:rsid w:val="003C57A0"/>
    <w:rsid w:val="003D0A1B"/>
    <w:rsid w:val="003D1008"/>
    <w:rsid w:val="003D2D3B"/>
    <w:rsid w:val="003E25DE"/>
    <w:rsid w:val="003E36D5"/>
    <w:rsid w:val="003F47AA"/>
    <w:rsid w:val="003F542A"/>
    <w:rsid w:val="003F5E85"/>
    <w:rsid w:val="003F6579"/>
    <w:rsid w:val="003F7882"/>
    <w:rsid w:val="004014EE"/>
    <w:rsid w:val="00402B6E"/>
    <w:rsid w:val="00402F43"/>
    <w:rsid w:val="00403925"/>
    <w:rsid w:val="00406654"/>
    <w:rsid w:val="00410B80"/>
    <w:rsid w:val="00413961"/>
    <w:rsid w:val="00416250"/>
    <w:rsid w:val="004177BE"/>
    <w:rsid w:val="00417FD1"/>
    <w:rsid w:val="00422374"/>
    <w:rsid w:val="00424179"/>
    <w:rsid w:val="00433DBF"/>
    <w:rsid w:val="00440254"/>
    <w:rsid w:val="00443089"/>
    <w:rsid w:val="00445D39"/>
    <w:rsid w:val="0044653C"/>
    <w:rsid w:val="0045167D"/>
    <w:rsid w:val="00451D99"/>
    <w:rsid w:val="00453BC2"/>
    <w:rsid w:val="00454D52"/>
    <w:rsid w:val="00455A23"/>
    <w:rsid w:val="00461D74"/>
    <w:rsid w:val="00464303"/>
    <w:rsid w:val="004666C6"/>
    <w:rsid w:val="004745E3"/>
    <w:rsid w:val="00474CEE"/>
    <w:rsid w:val="0048154F"/>
    <w:rsid w:val="004857C1"/>
    <w:rsid w:val="00485A46"/>
    <w:rsid w:val="00491751"/>
    <w:rsid w:val="0049745C"/>
    <w:rsid w:val="00497C17"/>
    <w:rsid w:val="004A2E2E"/>
    <w:rsid w:val="004A366F"/>
    <w:rsid w:val="004A4490"/>
    <w:rsid w:val="004A46C4"/>
    <w:rsid w:val="004A6A78"/>
    <w:rsid w:val="004B22C4"/>
    <w:rsid w:val="004B624A"/>
    <w:rsid w:val="004B70C7"/>
    <w:rsid w:val="004C07D9"/>
    <w:rsid w:val="004C096C"/>
    <w:rsid w:val="004C5282"/>
    <w:rsid w:val="004C7E79"/>
    <w:rsid w:val="004D0552"/>
    <w:rsid w:val="004D17E8"/>
    <w:rsid w:val="004D3D83"/>
    <w:rsid w:val="004D66C7"/>
    <w:rsid w:val="004D67B3"/>
    <w:rsid w:val="004E324C"/>
    <w:rsid w:val="004E3B8E"/>
    <w:rsid w:val="004E50BF"/>
    <w:rsid w:val="004E5AF7"/>
    <w:rsid w:val="004E5EE7"/>
    <w:rsid w:val="004F111C"/>
    <w:rsid w:val="004F2ECD"/>
    <w:rsid w:val="00511A70"/>
    <w:rsid w:val="00515449"/>
    <w:rsid w:val="005227A3"/>
    <w:rsid w:val="0052437A"/>
    <w:rsid w:val="005271BA"/>
    <w:rsid w:val="005271E5"/>
    <w:rsid w:val="005324A7"/>
    <w:rsid w:val="00534CAE"/>
    <w:rsid w:val="00555F03"/>
    <w:rsid w:val="005566D2"/>
    <w:rsid w:val="00556F38"/>
    <w:rsid w:val="005655A2"/>
    <w:rsid w:val="005665F8"/>
    <w:rsid w:val="00570A1F"/>
    <w:rsid w:val="0057257F"/>
    <w:rsid w:val="00576D25"/>
    <w:rsid w:val="00576DD6"/>
    <w:rsid w:val="0057715C"/>
    <w:rsid w:val="0057721D"/>
    <w:rsid w:val="00582896"/>
    <w:rsid w:val="0058642C"/>
    <w:rsid w:val="0059181A"/>
    <w:rsid w:val="0059280A"/>
    <w:rsid w:val="00592E21"/>
    <w:rsid w:val="00594373"/>
    <w:rsid w:val="005977F4"/>
    <w:rsid w:val="005A3D32"/>
    <w:rsid w:val="005C6E43"/>
    <w:rsid w:val="005D1238"/>
    <w:rsid w:val="005D16EF"/>
    <w:rsid w:val="005D372B"/>
    <w:rsid w:val="005E5B46"/>
    <w:rsid w:val="005E6A8A"/>
    <w:rsid w:val="005E7366"/>
    <w:rsid w:val="005F158B"/>
    <w:rsid w:val="005F345F"/>
    <w:rsid w:val="005F7C5D"/>
    <w:rsid w:val="00603E7D"/>
    <w:rsid w:val="006062D5"/>
    <w:rsid w:val="006075F5"/>
    <w:rsid w:val="006115FD"/>
    <w:rsid w:val="006221B4"/>
    <w:rsid w:val="00625222"/>
    <w:rsid w:val="006264DA"/>
    <w:rsid w:val="00633CF8"/>
    <w:rsid w:val="00635925"/>
    <w:rsid w:val="00646BF4"/>
    <w:rsid w:val="00646C0F"/>
    <w:rsid w:val="00647097"/>
    <w:rsid w:val="006529A8"/>
    <w:rsid w:val="00653E07"/>
    <w:rsid w:val="0065446E"/>
    <w:rsid w:val="0065563A"/>
    <w:rsid w:val="006568FC"/>
    <w:rsid w:val="00657E08"/>
    <w:rsid w:val="00660214"/>
    <w:rsid w:val="00662592"/>
    <w:rsid w:val="006632B2"/>
    <w:rsid w:val="0066433C"/>
    <w:rsid w:val="00664B1A"/>
    <w:rsid w:val="00666C1C"/>
    <w:rsid w:val="006705DA"/>
    <w:rsid w:val="006762C2"/>
    <w:rsid w:val="00681F44"/>
    <w:rsid w:val="006872A2"/>
    <w:rsid w:val="00690727"/>
    <w:rsid w:val="00690EEE"/>
    <w:rsid w:val="00692254"/>
    <w:rsid w:val="00697197"/>
    <w:rsid w:val="006A1354"/>
    <w:rsid w:val="006A4646"/>
    <w:rsid w:val="006B1AA2"/>
    <w:rsid w:val="006B67D5"/>
    <w:rsid w:val="006B6E48"/>
    <w:rsid w:val="006C1A37"/>
    <w:rsid w:val="006C67E2"/>
    <w:rsid w:val="006C6D5A"/>
    <w:rsid w:val="006D51B1"/>
    <w:rsid w:val="006D5CC0"/>
    <w:rsid w:val="006D6E1E"/>
    <w:rsid w:val="006D7D56"/>
    <w:rsid w:val="006E56A2"/>
    <w:rsid w:val="006E75DD"/>
    <w:rsid w:val="006F0F8C"/>
    <w:rsid w:val="006F14E3"/>
    <w:rsid w:val="006F1CAE"/>
    <w:rsid w:val="006F3867"/>
    <w:rsid w:val="006F7D1A"/>
    <w:rsid w:val="007009BA"/>
    <w:rsid w:val="00703445"/>
    <w:rsid w:val="00722F06"/>
    <w:rsid w:val="00723A4B"/>
    <w:rsid w:val="007330EC"/>
    <w:rsid w:val="0073400A"/>
    <w:rsid w:val="00735524"/>
    <w:rsid w:val="00741627"/>
    <w:rsid w:val="007471D9"/>
    <w:rsid w:val="00750B11"/>
    <w:rsid w:val="00752833"/>
    <w:rsid w:val="00756F5F"/>
    <w:rsid w:val="007618C0"/>
    <w:rsid w:val="00762B91"/>
    <w:rsid w:val="00764F32"/>
    <w:rsid w:val="0077007D"/>
    <w:rsid w:val="00774047"/>
    <w:rsid w:val="0078063E"/>
    <w:rsid w:val="00780673"/>
    <w:rsid w:val="00781979"/>
    <w:rsid w:val="00791D4A"/>
    <w:rsid w:val="00793271"/>
    <w:rsid w:val="007A41EB"/>
    <w:rsid w:val="007A757A"/>
    <w:rsid w:val="007B0DF1"/>
    <w:rsid w:val="007B1D3D"/>
    <w:rsid w:val="007B3E2A"/>
    <w:rsid w:val="007B5D73"/>
    <w:rsid w:val="007C4E37"/>
    <w:rsid w:val="007C6137"/>
    <w:rsid w:val="007C62DC"/>
    <w:rsid w:val="007C7E40"/>
    <w:rsid w:val="007D0CC7"/>
    <w:rsid w:val="007D7FCA"/>
    <w:rsid w:val="007E3F3E"/>
    <w:rsid w:val="007E6766"/>
    <w:rsid w:val="007F3438"/>
    <w:rsid w:val="007F57DE"/>
    <w:rsid w:val="007F5C2A"/>
    <w:rsid w:val="00812D24"/>
    <w:rsid w:val="00825155"/>
    <w:rsid w:val="00832124"/>
    <w:rsid w:val="00833C85"/>
    <w:rsid w:val="0083618F"/>
    <w:rsid w:val="00837F45"/>
    <w:rsid w:val="0084104C"/>
    <w:rsid w:val="00851A41"/>
    <w:rsid w:val="008614FB"/>
    <w:rsid w:val="00862D36"/>
    <w:rsid w:val="00867324"/>
    <w:rsid w:val="008676C7"/>
    <w:rsid w:val="00874AEB"/>
    <w:rsid w:val="00874C56"/>
    <w:rsid w:val="008771DE"/>
    <w:rsid w:val="008818DB"/>
    <w:rsid w:val="00884D1F"/>
    <w:rsid w:val="008850AF"/>
    <w:rsid w:val="008869D9"/>
    <w:rsid w:val="008931D1"/>
    <w:rsid w:val="008940BF"/>
    <w:rsid w:val="008A3AD1"/>
    <w:rsid w:val="008B3E75"/>
    <w:rsid w:val="008C06BA"/>
    <w:rsid w:val="008C2717"/>
    <w:rsid w:val="008C6322"/>
    <w:rsid w:val="008C6E81"/>
    <w:rsid w:val="008D098D"/>
    <w:rsid w:val="008D4191"/>
    <w:rsid w:val="008D56AE"/>
    <w:rsid w:val="008E1631"/>
    <w:rsid w:val="008E1DEB"/>
    <w:rsid w:val="008E349F"/>
    <w:rsid w:val="008E628C"/>
    <w:rsid w:val="008E639A"/>
    <w:rsid w:val="008E6FDC"/>
    <w:rsid w:val="008E7667"/>
    <w:rsid w:val="008F591C"/>
    <w:rsid w:val="008F640E"/>
    <w:rsid w:val="008F7ACC"/>
    <w:rsid w:val="009021FE"/>
    <w:rsid w:val="00903465"/>
    <w:rsid w:val="0090439A"/>
    <w:rsid w:val="00904AC7"/>
    <w:rsid w:val="00906F0F"/>
    <w:rsid w:val="009120BB"/>
    <w:rsid w:val="00912CB3"/>
    <w:rsid w:val="0091387B"/>
    <w:rsid w:val="0091420F"/>
    <w:rsid w:val="00920C35"/>
    <w:rsid w:val="009217B0"/>
    <w:rsid w:val="00925E62"/>
    <w:rsid w:val="009266C7"/>
    <w:rsid w:val="00931730"/>
    <w:rsid w:val="009333C3"/>
    <w:rsid w:val="00934F60"/>
    <w:rsid w:val="00937A00"/>
    <w:rsid w:val="009408B2"/>
    <w:rsid w:val="00941CDD"/>
    <w:rsid w:val="009457F8"/>
    <w:rsid w:val="00946A58"/>
    <w:rsid w:val="00955BB2"/>
    <w:rsid w:val="009560E1"/>
    <w:rsid w:val="00962CEC"/>
    <w:rsid w:val="00965928"/>
    <w:rsid w:val="0097399F"/>
    <w:rsid w:val="009746AA"/>
    <w:rsid w:val="00974719"/>
    <w:rsid w:val="00976540"/>
    <w:rsid w:val="009808A9"/>
    <w:rsid w:val="00986712"/>
    <w:rsid w:val="00991338"/>
    <w:rsid w:val="009928BB"/>
    <w:rsid w:val="00993078"/>
    <w:rsid w:val="0099429B"/>
    <w:rsid w:val="009A40B8"/>
    <w:rsid w:val="009A63B0"/>
    <w:rsid w:val="009B0875"/>
    <w:rsid w:val="009B2639"/>
    <w:rsid w:val="009B3B7F"/>
    <w:rsid w:val="009B47C7"/>
    <w:rsid w:val="009B5372"/>
    <w:rsid w:val="009B5AF3"/>
    <w:rsid w:val="009B6D28"/>
    <w:rsid w:val="009B75AA"/>
    <w:rsid w:val="009C1A1E"/>
    <w:rsid w:val="009C77A0"/>
    <w:rsid w:val="009D088B"/>
    <w:rsid w:val="009D65F3"/>
    <w:rsid w:val="009E2695"/>
    <w:rsid w:val="009F6C82"/>
    <w:rsid w:val="00A01510"/>
    <w:rsid w:val="00A03C75"/>
    <w:rsid w:val="00A04DAA"/>
    <w:rsid w:val="00A149B8"/>
    <w:rsid w:val="00A35447"/>
    <w:rsid w:val="00A35A00"/>
    <w:rsid w:val="00A4074D"/>
    <w:rsid w:val="00A442F2"/>
    <w:rsid w:val="00A44BFC"/>
    <w:rsid w:val="00A522A4"/>
    <w:rsid w:val="00A543AE"/>
    <w:rsid w:val="00A55BF8"/>
    <w:rsid w:val="00A55CB0"/>
    <w:rsid w:val="00A56EF9"/>
    <w:rsid w:val="00A61BAD"/>
    <w:rsid w:val="00A62D37"/>
    <w:rsid w:val="00A72B33"/>
    <w:rsid w:val="00A8593F"/>
    <w:rsid w:val="00A860F4"/>
    <w:rsid w:val="00A904AA"/>
    <w:rsid w:val="00A92FBA"/>
    <w:rsid w:val="00A95ACD"/>
    <w:rsid w:val="00AA271C"/>
    <w:rsid w:val="00AA2AD8"/>
    <w:rsid w:val="00AA3FEB"/>
    <w:rsid w:val="00AA7D7F"/>
    <w:rsid w:val="00AA7EA8"/>
    <w:rsid w:val="00AB093D"/>
    <w:rsid w:val="00AB2D4E"/>
    <w:rsid w:val="00AB43C8"/>
    <w:rsid w:val="00AB6330"/>
    <w:rsid w:val="00AB7663"/>
    <w:rsid w:val="00AB7DE5"/>
    <w:rsid w:val="00AD2CAF"/>
    <w:rsid w:val="00AD3B84"/>
    <w:rsid w:val="00AD5681"/>
    <w:rsid w:val="00AD7B5C"/>
    <w:rsid w:val="00AE44D5"/>
    <w:rsid w:val="00AF5A60"/>
    <w:rsid w:val="00AF7E37"/>
    <w:rsid w:val="00B13E53"/>
    <w:rsid w:val="00B17334"/>
    <w:rsid w:val="00B2006F"/>
    <w:rsid w:val="00B261A6"/>
    <w:rsid w:val="00B274EA"/>
    <w:rsid w:val="00B475A8"/>
    <w:rsid w:val="00B501C1"/>
    <w:rsid w:val="00B507E8"/>
    <w:rsid w:val="00B508B4"/>
    <w:rsid w:val="00B534B8"/>
    <w:rsid w:val="00B6648B"/>
    <w:rsid w:val="00B66A6B"/>
    <w:rsid w:val="00B75036"/>
    <w:rsid w:val="00B77DB2"/>
    <w:rsid w:val="00B83023"/>
    <w:rsid w:val="00B85237"/>
    <w:rsid w:val="00B940DD"/>
    <w:rsid w:val="00B946D0"/>
    <w:rsid w:val="00B95A0E"/>
    <w:rsid w:val="00BA4037"/>
    <w:rsid w:val="00BA6FBB"/>
    <w:rsid w:val="00BB0DDF"/>
    <w:rsid w:val="00BB279F"/>
    <w:rsid w:val="00BC0855"/>
    <w:rsid w:val="00BC145D"/>
    <w:rsid w:val="00BC381C"/>
    <w:rsid w:val="00BC46BE"/>
    <w:rsid w:val="00BD3FF5"/>
    <w:rsid w:val="00BD75B4"/>
    <w:rsid w:val="00BE1151"/>
    <w:rsid w:val="00BE1938"/>
    <w:rsid w:val="00BE5132"/>
    <w:rsid w:val="00BF063B"/>
    <w:rsid w:val="00BF0D98"/>
    <w:rsid w:val="00BF37ED"/>
    <w:rsid w:val="00BF3FB0"/>
    <w:rsid w:val="00BF70FA"/>
    <w:rsid w:val="00C01369"/>
    <w:rsid w:val="00C02834"/>
    <w:rsid w:val="00C10B12"/>
    <w:rsid w:val="00C11262"/>
    <w:rsid w:val="00C12F3B"/>
    <w:rsid w:val="00C13804"/>
    <w:rsid w:val="00C16F02"/>
    <w:rsid w:val="00C341A7"/>
    <w:rsid w:val="00C35977"/>
    <w:rsid w:val="00C379E2"/>
    <w:rsid w:val="00C37CAD"/>
    <w:rsid w:val="00C40C5B"/>
    <w:rsid w:val="00C4231F"/>
    <w:rsid w:val="00C5608C"/>
    <w:rsid w:val="00C6214F"/>
    <w:rsid w:val="00C661B9"/>
    <w:rsid w:val="00C66ACF"/>
    <w:rsid w:val="00C7160A"/>
    <w:rsid w:val="00C801D0"/>
    <w:rsid w:val="00C81038"/>
    <w:rsid w:val="00C838E9"/>
    <w:rsid w:val="00C848A3"/>
    <w:rsid w:val="00C90AB4"/>
    <w:rsid w:val="00C95412"/>
    <w:rsid w:val="00CA2B66"/>
    <w:rsid w:val="00CA2C88"/>
    <w:rsid w:val="00CB1030"/>
    <w:rsid w:val="00CB320E"/>
    <w:rsid w:val="00CB60EE"/>
    <w:rsid w:val="00CC0EB3"/>
    <w:rsid w:val="00CC14A9"/>
    <w:rsid w:val="00CC35D6"/>
    <w:rsid w:val="00CC44BA"/>
    <w:rsid w:val="00CC5D0F"/>
    <w:rsid w:val="00CC785A"/>
    <w:rsid w:val="00CD2010"/>
    <w:rsid w:val="00CD297C"/>
    <w:rsid w:val="00CD456B"/>
    <w:rsid w:val="00CD6BF2"/>
    <w:rsid w:val="00CE0B35"/>
    <w:rsid w:val="00CE1B9D"/>
    <w:rsid w:val="00CE2C4D"/>
    <w:rsid w:val="00CF05AA"/>
    <w:rsid w:val="00CF485C"/>
    <w:rsid w:val="00D04C37"/>
    <w:rsid w:val="00D10C79"/>
    <w:rsid w:val="00D158D5"/>
    <w:rsid w:val="00D171D1"/>
    <w:rsid w:val="00D25A9E"/>
    <w:rsid w:val="00D2761F"/>
    <w:rsid w:val="00D2797B"/>
    <w:rsid w:val="00D312CE"/>
    <w:rsid w:val="00D33229"/>
    <w:rsid w:val="00D34FFB"/>
    <w:rsid w:val="00D375F8"/>
    <w:rsid w:val="00D41C46"/>
    <w:rsid w:val="00D42823"/>
    <w:rsid w:val="00D45154"/>
    <w:rsid w:val="00D515E1"/>
    <w:rsid w:val="00D54452"/>
    <w:rsid w:val="00D55A69"/>
    <w:rsid w:val="00D57901"/>
    <w:rsid w:val="00D60E9C"/>
    <w:rsid w:val="00D61FDB"/>
    <w:rsid w:val="00D64FA8"/>
    <w:rsid w:val="00D860AB"/>
    <w:rsid w:val="00D91932"/>
    <w:rsid w:val="00D93E06"/>
    <w:rsid w:val="00D94AA8"/>
    <w:rsid w:val="00D95067"/>
    <w:rsid w:val="00DA5D97"/>
    <w:rsid w:val="00DB30C4"/>
    <w:rsid w:val="00DB3903"/>
    <w:rsid w:val="00DB67CD"/>
    <w:rsid w:val="00DB6960"/>
    <w:rsid w:val="00DC2F6F"/>
    <w:rsid w:val="00DC32D0"/>
    <w:rsid w:val="00DC74E6"/>
    <w:rsid w:val="00DD73BF"/>
    <w:rsid w:val="00DE461A"/>
    <w:rsid w:val="00DF0766"/>
    <w:rsid w:val="00DF5885"/>
    <w:rsid w:val="00E02174"/>
    <w:rsid w:val="00E05CF5"/>
    <w:rsid w:val="00E114C4"/>
    <w:rsid w:val="00E24863"/>
    <w:rsid w:val="00E26318"/>
    <w:rsid w:val="00E33F64"/>
    <w:rsid w:val="00E37DE4"/>
    <w:rsid w:val="00E44BC7"/>
    <w:rsid w:val="00E45107"/>
    <w:rsid w:val="00E605E9"/>
    <w:rsid w:val="00E60A17"/>
    <w:rsid w:val="00E65CED"/>
    <w:rsid w:val="00E7118D"/>
    <w:rsid w:val="00E718B6"/>
    <w:rsid w:val="00E86B62"/>
    <w:rsid w:val="00E90A93"/>
    <w:rsid w:val="00EA1EFA"/>
    <w:rsid w:val="00EA55DF"/>
    <w:rsid w:val="00EA73FF"/>
    <w:rsid w:val="00EB2E20"/>
    <w:rsid w:val="00EB3D99"/>
    <w:rsid w:val="00EB57CD"/>
    <w:rsid w:val="00EB5B89"/>
    <w:rsid w:val="00EB673D"/>
    <w:rsid w:val="00EB76B9"/>
    <w:rsid w:val="00ED30BF"/>
    <w:rsid w:val="00EE2FAD"/>
    <w:rsid w:val="00EF3D8B"/>
    <w:rsid w:val="00F02128"/>
    <w:rsid w:val="00F077F3"/>
    <w:rsid w:val="00F13CA1"/>
    <w:rsid w:val="00F1540F"/>
    <w:rsid w:val="00F25F29"/>
    <w:rsid w:val="00F27CA0"/>
    <w:rsid w:val="00F34B35"/>
    <w:rsid w:val="00F4023C"/>
    <w:rsid w:val="00F44CC0"/>
    <w:rsid w:val="00F54191"/>
    <w:rsid w:val="00F55ED5"/>
    <w:rsid w:val="00F56556"/>
    <w:rsid w:val="00F60F40"/>
    <w:rsid w:val="00F62605"/>
    <w:rsid w:val="00F64A98"/>
    <w:rsid w:val="00F660AB"/>
    <w:rsid w:val="00F71AA9"/>
    <w:rsid w:val="00F72B2F"/>
    <w:rsid w:val="00F80746"/>
    <w:rsid w:val="00F81CEB"/>
    <w:rsid w:val="00F87CA3"/>
    <w:rsid w:val="00F91808"/>
    <w:rsid w:val="00FA35F4"/>
    <w:rsid w:val="00FA59ED"/>
    <w:rsid w:val="00FA65C2"/>
    <w:rsid w:val="00FB44BB"/>
    <w:rsid w:val="00FB4695"/>
    <w:rsid w:val="00FB6358"/>
    <w:rsid w:val="00FB651F"/>
    <w:rsid w:val="00FC2986"/>
    <w:rsid w:val="00FC319A"/>
    <w:rsid w:val="00FC4A8D"/>
    <w:rsid w:val="00FC4DC4"/>
    <w:rsid w:val="00FC656E"/>
    <w:rsid w:val="00FC68D3"/>
    <w:rsid w:val="00FD1BED"/>
    <w:rsid w:val="00FD5354"/>
    <w:rsid w:val="00FD69A6"/>
    <w:rsid w:val="00FE0B66"/>
    <w:rsid w:val="00FE1899"/>
    <w:rsid w:val="00FE29D5"/>
    <w:rsid w:val="00FF09CC"/>
    <w:rsid w:val="00FF1637"/>
    <w:rsid w:val="00FF2FED"/>
    <w:rsid w:val="00FF3D4C"/>
    <w:rsid w:val="00FF40BF"/>
    <w:rsid w:val="00FF4972"/>
    <w:rsid w:val="00FF66BB"/>
    <w:rsid w:val="00FF71C6"/>
    <w:rsid w:val="00FF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CC08C8"/>
  <w15:chartTrackingRefBased/>
  <w15:docId w15:val="{4441B80B-710A-BC49-ACBA-C46227C3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DC74E6"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A35447"/>
    <w:pPr>
      <w:keepNext/>
      <w:outlineLvl w:val="0"/>
    </w:pPr>
    <w:rPr>
      <w:b/>
      <w:sz w:val="28"/>
      <w:szCs w:val="20"/>
    </w:rPr>
  </w:style>
  <w:style w:type="paragraph" w:styleId="Nadpis2">
    <w:name w:val="heading 2"/>
    <w:basedOn w:val="Normln"/>
    <w:next w:val="Normln"/>
    <w:link w:val="Nadpis2Char"/>
    <w:qFormat/>
    <w:rsid w:val="00A35447"/>
    <w:pPr>
      <w:keepNext/>
      <w:spacing w:after="240"/>
      <w:jc w:val="both"/>
      <w:outlineLvl w:val="1"/>
    </w:pPr>
    <w:rPr>
      <w:u w:val="single"/>
    </w:rPr>
  </w:style>
  <w:style w:type="paragraph" w:styleId="Nadpis4">
    <w:name w:val="heading 4"/>
    <w:basedOn w:val="Normln"/>
    <w:next w:val="Normln"/>
    <w:link w:val="Nadpis4Char"/>
    <w:qFormat/>
    <w:rsid w:val="00A35447"/>
    <w:pPr>
      <w:keepNext/>
      <w:jc w:val="center"/>
      <w:outlineLvl w:val="3"/>
    </w:pPr>
    <w:rPr>
      <w:rFonts w:ascii="Arial" w:hAnsi="Arial" w:cs="Arial"/>
      <w:b/>
      <w:bCs/>
      <w:u w:val="single"/>
    </w:rPr>
  </w:style>
  <w:style w:type="paragraph" w:styleId="Nadpis5">
    <w:name w:val="heading 5"/>
    <w:basedOn w:val="Normln"/>
    <w:next w:val="Normln"/>
    <w:link w:val="Nadpis5Char"/>
    <w:qFormat/>
    <w:rsid w:val="00A35447"/>
    <w:pPr>
      <w:keepNext/>
      <w:jc w:val="both"/>
      <w:outlineLvl w:val="4"/>
    </w:pPr>
    <w:rPr>
      <w:rFonts w:ascii="Arial" w:hAnsi="Arial" w:cs="Arial"/>
      <w:sz w:val="22"/>
      <w:szCs w:val="20"/>
      <w:u w:val="single"/>
    </w:rPr>
  </w:style>
  <w:style w:type="paragraph" w:styleId="Nadpis6">
    <w:name w:val="heading 6"/>
    <w:basedOn w:val="Normln"/>
    <w:next w:val="Normln"/>
    <w:link w:val="Nadpis6Char"/>
    <w:qFormat/>
    <w:rsid w:val="00A35447"/>
    <w:pPr>
      <w:keepNext/>
      <w:ind w:left="720" w:hanging="436"/>
      <w:jc w:val="both"/>
      <w:outlineLvl w:val="5"/>
    </w:pPr>
    <w:rPr>
      <w:rFonts w:ascii="Arial" w:hAnsi="Arial" w:cs="Arial"/>
      <w:b/>
      <w:bCs/>
      <w:sz w:val="22"/>
    </w:rPr>
  </w:style>
  <w:style w:type="paragraph" w:styleId="Nadpis7">
    <w:name w:val="heading 7"/>
    <w:basedOn w:val="Normln"/>
    <w:next w:val="Normln"/>
    <w:link w:val="Nadpis7Char"/>
    <w:qFormat/>
    <w:rsid w:val="00A35447"/>
    <w:pPr>
      <w:keepNext/>
      <w:outlineLvl w:val="6"/>
    </w:pPr>
    <w:rPr>
      <w:rFonts w:ascii="Arial" w:hAnsi="Arial" w:cs="Arial"/>
      <w:b/>
      <w:bCs/>
      <w:sz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locked/>
    <w:rsid w:val="0003001C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Nadpis2Char">
    <w:name w:val="Nadpis 2 Char"/>
    <w:link w:val="Nadpis2"/>
    <w:semiHidden/>
    <w:locked/>
    <w:rsid w:val="0003001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Nadpis4Char">
    <w:name w:val="Nadpis 4 Char"/>
    <w:link w:val="Nadpis4"/>
    <w:semiHidden/>
    <w:locked/>
    <w:rsid w:val="0003001C"/>
    <w:rPr>
      <w:rFonts w:ascii="Calibri" w:hAnsi="Calibri" w:cs="Times New Roman"/>
      <w:b/>
      <w:bCs/>
      <w:sz w:val="28"/>
      <w:szCs w:val="28"/>
    </w:rPr>
  </w:style>
  <w:style w:type="character" w:customStyle="1" w:styleId="Nadpis5Char">
    <w:name w:val="Nadpis 5 Char"/>
    <w:link w:val="Nadpis5"/>
    <w:semiHidden/>
    <w:locked/>
    <w:rsid w:val="0003001C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Nadpis6Char">
    <w:name w:val="Nadpis 6 Char"/>
    <w:link w:val="Nadpis6"/>
    <w:semiHidden/>
    <w:locked/>
    <w:rsid w:val="0003001C"/>
    <w:rPr>
      <w:rFonts w:ascii="Calibri" w:hAnsi="Calibri" w:cs="Times New Roman"/>
      <w:b/>
      <w:bCs/>
      <w:sz w:val="22"/>
      <w:szCs w:val="22"/>
    </w:rPr>
  </w:style>
  <w:style w:type="character" w:customStyle="1" w:styleId="Nadpis7Char">
    <w:name w:val="Nadpis 7 Char"/>
    <w:link w:val="Nadpis7"/>
    <w:semiHidden/>
    <w:locked/>
    <w:rsid w:val="0003001C"/>
    <w:rPr>
      <w:rFonts w:ascii="Calibri" w:hAnsi="Calibri" w:cs="Times New Roman"/>
      <w:sz w:val="24"/>
      <w:szCs w:val="24"/>
    </w:rPr>
  </w:style>
  <w:style w:type="paragraph" w:styleId="Zhlav">
    <w:name w:val="header"/>
    <w:basedOn w:val="Normln"/>
    <w:link w:val="ZhlavChar"/>
    <w:rsid w:val="0003685B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semiHidden/>
    <w:locked/>
    <w:rsid w:val="0003001C"/>
    <w:rPr>
      <w:rFonts w:cs="Times New Roman"/>
      <w:sz w:val="24"/>
      <w:szCs w:val="24"/>
    </w:rPr>
  </w:style>
  <w:style w:type="paragraph" w:styleId="Zpat">
    <w:name w:val="footer"/>
    <w:basedOn w:val="Normln"/>
    <w:link w:val="ZpatChar"/>
    <w:rsid w:val="0003685B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semiHidden/>
    <w:locked/>
    <w:rsid w:val="0003001C"/>
    <w:rPr>
      <w:rFonts w:cs="Times New Roman"/>
      <w:sz w:val="24"/>
      <w:szCs w:val="24"/>
    </w:rPr>
  </w:style>
  <w:style w:type="character" w:styleId="Hypertextovodkaz">
    <w:name w:val="Hyperlink"/>
    <w:rsid w:val="00A35447"/>
    <w:rPr>
      <w:rFonts w:cs="Times New Roman"/>
      <w:color w:val="0000FF"/>
      <w:u w:val="single"/>
    </w:rPr>
  </w:style>
  <w:style w:type="paragraph" w:styleId="Nzev">
    <w:name w:val="Title"/>
    <w:basedOn w:val="Normln"/>
    <w:link w:val="NzevChar"/>
    <w:qFormat/>
    <w:rsid w:val="00A35447"/>
    <w:pPr>
      <w:jc w:val="center"/>
    </w:pPr>
    <w:rPr>
      <w:b/>
      <w:bCs/>
      <w:sz w:val="36"/>
    </w:rPr>
  </w:style>
  <w:style w:type="character" w:customStyle="1" w:styleId="NzevChar">
    <w:name w:val="Název Char"/>
    <w:link w:val="Nzev"/>
    <w:locked/>
    <w:rsid w:val="0003001C"/>
    <w:rPr>
      <w:rFonts w:ascii="Cambria" w:hAnsi="Cambria" w:cs="Times New Roman"/>
      <w:b/>
      <w:bCs/>
      <w:kern w:val="28"/>
      <w:sz w:val="32"/>
      <w:szCs w:val="32"/>
    </w:rPr>
  </w:style>
  <w:style w:type="paragraph" w:styleId="Zkladntext">
    <w:name w:val="Body Text"/>
    <w:basedOn w:val="Normln"/>
    <w:link w:val="ZkladntextChar"/>
    <w:rsid w:val="00A35447"/>
    <w:pPr>
      <w:jc w:val="center"/>
    </w:pPr>
    <w:rPr>
      <w:rFonts w:ascii="Arial" w:hAnsi="Arial"/>
      <w:caps/>
      <w:sz w:val="40"/>
      <w:szCs w:val="20"/>
    </w:rPr>
  </w:style>
  <w:style w:type="character" w:customStyle="1" w:styleId="ZkladntextChar">
    <w:name w:val="Základní text Char"/>
    <w:link w:val="Zkladntext"/>
    <w:semiHidden/>
    <w:locked/>
    <w:rsid w:val="0003001C"/>
    <w:rPr>
      <w:rFonts w:cs="Times New Roman"/>
      <w:sz w:val="24"/>
      <w:szCs w:val="24"/>
    </w:rPr>
  </w:style>
  <w:style w:type="paragraph" w:styleId="Zkladntextodsazen">
    <w:name w:val="Body Text Indent"/>
    <w:basedOn w:val="Normln"/>
    <w:link w:val="ZkladntextodsazenChar"/>
    <w:rsid w:val="00A35447"/>
    <w:pPr>
      <w:ind w:left="720" w:hanging="720"/>
      <w:jc w:val="both"/>
    </w:pPr>
    <w:rPr>
      <w:rFonts w:ascii="Arial" w:hAnsi="Arial"/>
      <w:sz w:val="22"/>
    </w:rPr>
  </w:style>
  <w:style w:type="character" w:customStyle="1" w:styleId="ZkladntextodsazenChar">
    <w:name w:val="Základní text odsazený Char"/>
    <w:link w:val="Zkladntextodsazen"/>
    <w:semiHidden/>
    <w:locked/>
    <w:rsid w:val="0003001C"/>
    <w:rPr>
      <w:rFonts w:cs="Times New Roman"/>
      <w:sz w:val="24"/>
      <w:szCs w:val="24"/>
    </w:rPr>
  </w:style>
  <w:style w:type="paragraph" w:styleId="Zkladntext2">
    <w:name w:val="Body Text 2"/>
    <w:basedOn w:val="Normln"/>
    <w:link w:val="Zkladntext2Char"/>
    <w:rsid w:val="00A35447"/>
    <w:pPr>
      <w:jc w:val="both"/>
    </w:pPr>
    <w:rPr>
      <w:rFonts w:ascii="Arial" w:hAnsi="Arial"/>
      <w:sz w:val="22"/>
    </w:rPr>
  </w:style>
  <w:style w:type="character" w:customStyle="1" w:styleId="Zkladntext2Char">
    <w:name w:val="Základní text 2 Char"/>
    <w:link w:val="Zkladntext2"/>
    <w:semiHidden/>
    <w:locked/>
    <w:rsid w:val="0003001C"/>
    <w:rPr>
      <w:rFonts w:cs="Times New Roman"/>
      <w:sz w:val="24"/>
      <w:szCs w:val="24"/>
    </w:rPr>
  </w:style>
  <w:style w:type="paragraph" w:styleId="Zkladntextodsazen3">
    <w:name w:val="Body Text Indent 3"/>
    <w:basedOn w:val="Normln"/>
    <w:link w:val="Zkladntextodsazen3Char"/>
    <w:rsid w:val="00A35447"/>
    <w:pPr>
      <w:ind w:left="709"/>
      <w:jc w:val="both"/>
    </w:pPr>
    <w:rPr>
      <w:rFonts w:ascii="Arial" w:hAnsi="Arial" w:cs="Arial"/>
      <w:sz w:val="22"/>
    </w:rPr>
  </w:style>
  <w:style w:type="character" w:customStyle="1" w:styleId="Zkladntextodsazen3Char">
    <w:name w:val="Základní text odsazený 3 Char"/>
    <w:link w:val="Zkladntextodsazen3"/>
    <w:semiHidden/>
    <w:locked/>
    <w:rsid w:val="0003001C"/>
    <w:rPr>
      <w:rFonts w:cs="Times New Roman"/>
      <w:sz w:val="16"/>
      <w:szCs w:val="16"/>
    </w:rPr>
  </w:style>
  <w:style w:type="table" w:styleId="Mkatabulky">
    <w:name w:val="Table Grid"/>
    <w:basedOn w:val="Normlntabulka"/>
    <w:rsid w:val="00837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ostrnky">
    <w:name w:val="page number"/>
    <w:rsid w:val="00116768"/>
    <w:rPr>
      <w:rFonts w:cs="Times New Roman"/>
    </w:rPr>
  </w:style>
  <w:style w:type="paragraph" w:styleId="Textbubliny">
    <w:name w:val="Balloon Text"/>
    <w:basedOn w:val="Normln"/>
    <w:link w:val="TextbublinyChar"/>
    <w:semiHidden/>
    <w:rsid w:val="009266C7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semiHidden/>
    <w:locked/>
    <w:rsid w:val="0003001C"/>
    <w:rPr>
      <w:rFonts w:cs="Times New Roman"/>
      <w:sz w:val="2"/>
    </w:rPr>
  </w:style>
  <w:style w:type="paragraph" w:customStyle="1" w:styleId="Nadpis">
    <w:name w:val="Nadpis"/>
    <w:basedOn w:val="Normln"/>
    <w:rsid w:val="00D91932"/>
    <w:pPr>
      <w:widowControl w:val="0"/>
      <w:jc w:val="center"/>
    </w:pPr>
    <w:rPr>
      <w:rFonts w:ascii="CG Times" w:hAnsi="CG Times"/>
      <w:b/>
      <w:bCs/>
      <w:caps/>
    </w:rPr>
  </w:style>
  <w:style w:type="character" w:customStyle="1" w:styleId="EmailStyle411">
    <w:name w:val="EmailStyle411"/>
    <w:semiHidden/>
    <w:rsid w:val="002762E8"/>
    <w:rPr>
      <w:rFonts w:ascii="Comic Sans MS" w:hAnsi="Comic Sans MS" w:cs="Times New Roman"/>
      <w:color w:val="0000FF"/>
      <w:sz w:val="20"/>
      <w:szCs w:val="20"/>
      <w:u w:val="none"/>
    </w:rPr>
  </w:style>
  <w:style w:type="character" w:styleId="Sledovanodkaz">
    <w:name w:val="FollowedHyperlink"/>
    <w:rsid w:val="002762E8"/>
    <w:rPr>
      <w:rFonts w:cs="Times New Roman"/>
      <w:color w:val="800080"/>
      <w:u w:val="single"/>
    </w:rPr>
  </w:style>
  <w:style w:type="paragraph" w:styleId="Rozloendokumentu">
    <w:name w:val="Document Map"/>
    <w:basedOn w:val="Normln"/>
    <w:link w:val="RozloendokumentuChar"/>
    <w:semiHidden/>
    <w:rsid w:val="00453B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RozloendokumentuChar">
    <w:name w:val="Rozložení dokumentu Char"/>
    <w:link w:val="Rozloendokumentu"/>
    <w:semiHidden/>
    <w:locked/>
    <w:rsid w:val="0003001C"/>
    <w:rPr>
      <w:rFonts w:cs="Times New Roman"/>
      <w:sz w:val="2"/>
    </w:rPr>
  </w:style>
  <w:style w:type="paragraph" w:customStyle="1" w:styleId="Text3">
    <w:name w:val="Text3"/>
    <w:basedOn w:val="Normln"/>
    <w:rsid w:val="00934F60"/>
    <w:pPr>
      <w:suppressAutoHyphens/>
      <w:spacing w:before="200"/>
      <w:ind w:left="624"/>
      <w:jc w:val="both"/>
    </w:pPr>
    <w:rPr>
      <w:rFonts w:ascii="Arial" w:hAnsi="Arial"/>
      <w:sz w:val="22"/>
      <w:szCs w:val="22"/>
    </w:rPr>
  </w:style>
  <w:style w:type="character" w:styleId="Nevyeenzmnka">
    <w:name w:val="Unresolved Mention"/>
    <w:basedOn w:val="Standardnpsmoodstavce"/>
    <w:uiPriority w:val="99"/>
    <w:semiHidden/>
    <w:unhideWhenUsed/>
    <w:rsid w:val="00527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feCDczZcf-9DSc7GggPeMRFBihVNPVS5qWJCVEp9qgo-Uygg/viewform?usp=head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anecni.slatinany@seznam.cz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520and%2520Settings\bulisova\Local%2520Settings\Temporary%2520Internet%2520Files\Content.MSO\4C2E11AF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B9CE6-BAD4-4D07-A257-B2482762E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4C2E11AF.DOT</Template>
  <TotalTime>87</TotalTime>
  <Pages>2</Pages>
  <Words>526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Zásady pro poskytování grantů z rozpočtu Pardubického kraje na podporu sportu a volnočasových aktivit na rok 2005</vt:lpstr>
    </vt:vector>
  </TitlesOfParts>
  <Company>CSystems/Oskar</Company>
  <LinksUpToDate>false</LinksUpToDate>
  <CharactersWithSpaces>3623</CharactersWithSpaces>
  <SharedDoc>false</SharedDoc>
  <HLinks>
    <vt:vector size="6" baseType="variant">
      <vt:variant>
        <vt:i4>2949203</vt:i4>
      </vt:variant>
      <vt:variant>
        <vt:i4>0</vt:i4>
      </vt:variant>
      <vt:variant>
        <vt:i4>0</vt:i4>
      </vt:variant>
      <vt:variant>
        <vt:i4>5</vt:i4>
      </vt:variant>
      <vt:variant>
        <vt:lpwstr>mailto:tanecni.slatinany@seznam.cz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Zásady pro poskytování grantů z rozpočtu Pardubického kraje na podporu sportu a volnočasových aktivit na rok 2005</dc:title>
  <dc:subject/>
  <dc:creator>bulisova</dc:creator>
  <cp:keywords/>
  <cp:lastModifiedBy>Radim Zajíček</cp:lastModifiedBy>
  <cp:revision>5</cp:revision>
  <cp:lastPrinted>2019-09-11T14:39:00Z</cp:lastPrinted>
  <dcterms:created xsi:type="dcterms:W3CDTF">2025-01-19T10:26:00Z</dcterms:created>
  <dcterms:modified xsi:type="dcterms:W3CDTF">2025-01-22T20:02:00Z</dcterms:modified>
</cp:coreProperties>
</file>